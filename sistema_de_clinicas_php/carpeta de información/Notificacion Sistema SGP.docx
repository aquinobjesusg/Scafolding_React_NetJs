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FD7D" w14:textId="0A7F822E" w:rsidR="00076856" w:rsidRPr="00874AA1" w:rsidRDefault="003B25C5" w:rsidP="00874AA1">
      <w:pPr>
        <w:pStyle w:val="Ttulo"/>
      </w:pPr>
      <w:r>
        <w:t>Sistema SGP</w:t>
      </w:r>
    </w:p>
    <w:p w14:paraId="72D47F25" w14:textId="3FD2BE1E" w:rsidR="00076856" w:rsidRPr="00874AA1" w:rsidRDefault="003B25C5" w:rsidP="00874AA1">
      <w:pPr>
        <w:pStyle w:val="Ttulo"/>
      </w:pPr>
      <w:r>
        <w:t>Registrar una Cita</w:t>
      </w:r>
    </w:p>
    <w:p w14:paraId="5D1EAD5E" w14:textId="103D0BFD" w:rsidR="00563FE4" w:rsidRPr="00874AA1" w:rsidRDefault="003B25C5" w:rsidP="00874AA1">
      <w:pPr>
        <w:pStyle w:val="Ttulo1"/>
      </w:pPr>
      <w:r>
        <w:t>Objetivo</w:t>
      </w:r>
    </w:p>
    <w:p w14:paraId="725567EB" w14:textId="33F54DBE" w:rsidR="003B25C5" w:rsidRPr="00874AA1" w:rsidRDefault="003B25C5" w:rsidP="003B25C5">
      <w:pPr>
        <w:pStyle w:val="Listaconvietas"/>
        <w:tabs>
          <w:tab w:val="clear" w:pos="360"/>
          <w:tab w:val="num" w:pos="-360"/>
        </w:tabs>
        <w:ind w:left="360"/>
      </w:pPr>
      <w:r>
        <w:t>Indicar los Módulos mínimos para registrar una cita</w:t>
      </w:r>
    </w:p>
    <w:p w14:paraId="5180A56C" w14:textId="2C657E71" w:rsidR="003B25C5" w:rsidRPr="00874AA1" w:rsidRDefault="003B25C5" w:rsidP="003B25C5">
      <w:pPr>
        <w:pStyle w:val="Listaconvietas"/>
        <w:tabs>
          <w:tab w:val="clear" w:pos="360"/>
          <w:tab w:val="num" w:pos="-360"/>
        </w:tabs>
        <w:ind w:left="360"/>
      </w:pPr>
      <w:r>
        <w:t>Indicar una fecha estimada de entrega para registrar la cita.</w:t>
      </w:r>
    </w:p>
    <w:p w14:paraId="4D4F3506" w14:textId="35688BE3" w:rsidR="00563FE4" w:rsidRPr="00874AA1" w:rsidRDefault="003B25C5" w:rsidP="00874AA1">
      <w:pPr>
        <w:pStyle w:val="Ttulo1"/>
      </w:pPr>
      <w:r>
        <w:t>Módulos Mínimos Necesarios</w:t>
      </w:r>
    </w:p>
    <w:p w14:paraId="72B20D4E" w14:textId="2AB9A20B" w:rsidR="00563FE4" w:rsidRPr="00874AA1" w:rsidRDefault="00EA50E3" w:rsidP="003B25C5">
      <w:pPr>
        <w:pStyle w:val="Listaconvietas"/>
        <w:tabs>
          <w:tab w:val="clear" w:pos="360"/>
          <w:tab w:val="num" w:pos="-360"/>
        </w:tabs>
        <w:ind w:left="360"/>
      </w:pPr>
      <w:r>
        <w:t xml:space="preserve">Modulo Especialidades, Médicos, Horarios, Usuarios, </w:t>
      </w:r>
    </w:p>
    <w:p w14:paraId="33B55948" w14:textId="3D8FD958" w:rsidR="001E3ADA" w:rsidRPr="00874AA1" w:rsidRDefault="00EA50E3" w:rsidP="003B25C5">
      <w:pPr>
        <w:pStyle w:val="Listaconvietas"/>
        <w:tabs>
          <w:tab w:val="clear" w:pos="360"/>
          <w:tab w:val="num" w:pos="-360"/>
        </w:tabs>
        <w:ind w:left="360"/>
      </w:pPr>
      <w:r>
        <w:t xml:space="preserve">Modulo Nueva Cita Titular-Beneficiario, Nueva Cita Autorizado, Lista de las Citas, </w:t>
      </w:r>
    </w:p>
    <w:p w14:paraId="47EE3578" w14:textId="7A7572EA" w:rsidR="003B25C5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estándares de aprendizaje y contenido aquí:"/>
          <w:tag w:val="Cree una lista de estándares de aprendizaje y contenido aquí:"/>
          <w:id w:val="1489433127"/>
          <w:placeholder>
            <w:docPart w:val="0647EB09CB6B4921940C25D2EC325F41"/>
          </w:placeholder>
          <w:temporary/>
          <w:showingPlcHdr/>
          <w15:appearance w15:val="hidden"/>
        </w:sdtPr>
        <w:sdtContent>
          <w:r w:rsidR="00874AA1" w:rsidRPr="00874AA1">
            <w:rPr>
              <w:lang w:bidi="es-ES"/>
            </w:rPr>
            <w:t>Crear una lista de estándares de aprendizaje y contenido aquí</w:t>
          </w:r>
        </w:sdtContent>
      </w:sdt>
    </w:p>
    <w:p w14:paraId="66E5937A" w14:textId="77777777" w:rsidR="00903897" w:rsidRDefault="00903897" w:rsidP="00874AA1">
      <w:pPr>
        <w:pStyle w:val="Ttulo1"/>
      </w:pPr>
    </w:p>
    <w:p w14:paraId="547B49B1" w14:textId="28552E7F" w:rsidR="00563FE4" w:rsidRPr="00874AA1" w:rsidRDefault="003B25C5" w:rsidP="00874AA1">
      <w:pPr>
        <w:pStyle w:val="Ttulo1"/>
      </w:pPr>
      <w:r>
        <w:t>Módulos y Porcentaje de Avance</w:t>
      </w:r>
    </w:p>
    <w:p w14:paraId="18C6F314" w14:textId="77777777" w:rsidR="001E3ADA" w:rsidRPr="00874AA1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objetivos aquí:"/>
          <w:tag w:val="Cree una lista de objetivos aquí:"/>
          <w:id w:val="2049406706"/>
          <w:placeholder>
            <w:docPart w:val="A1035DEC66CD451CBC4815291A1C4D22"/>
          </w:placeholder>
          <w:temporary/>
          <w:showingPlcHdr/>
          <w15:appearance w15:val="hidden"/>
        </w:sdtPr>
        <w:sdtContent>
          <w:r w:rsidR="00874AA1" w:rsidRPr="00874AA1">
            <w:rPr>
              <w:lang w:bidi="es-ES"/>
            </w:rPr>
            <w:t>Crear una lista de objetivos aquí</w:t>
          </w:r>
        </w:sdtContent>
      </w:sdt>
    </w:p>
    <w:p w14:paraId="23680FB3" w14:textId="77777777" w:rsidR="001E3ADA" w:rsidRPr="00874AA1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objetivos aquí:"/>
          <w:tag w:val="Cree una lista de objetivos aquí:"/>
          <w:id w:val="-1516758339"/>
          <w:placeholder>
            <w:docPart w:val="EFD51C52F39B4CE98DB9FA592AB99097"/>
          </w:placeholder>
          <w:temporary/>
          <w:showingPlcHdr/>
          <w15:appearance w15:val="hidden"/>
        </w:sdtPr>
        <w:sdtContent>
          <w:r w:rsidR="00874AA1" w:rsidRPr="00874AA1">
            <w:rPr>
              <w:lang w:bidi="es-ES"/>
            </w:rPr>
            <w:t>Crear una lista de objetivos aquí</w:t>
          </w:r>
        </w:sdtContent>
      </w:sdt>
    </w:p>
    <w:p w14:paraId="6A2EF9CD" w14:textId="77777777" w:rsidR="001E3ADA" w:rsidRPr="00874AA1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objetivos aquí:"/>
          <w:tag w:val="Cree una lista de objetivos aquí:"/>
          <w:id w:val="68625387"/>
          <w:placeholder>
            <w:docPart w:val="27A142D864B94794B93AF69C7658CD27"/>
          </w:placeholder>
          <w:temporary/>
          <w:showingPlcHdr/>
          <w15:appearance w15:val="hidden"/>
        </w:sdtPr>
        <w:sdtContent>
          <w:r w:rsidR="00874AA1" w:rsidRPr="00874AA1">
            <w:rPr>
              <w:lang w:bidi="es-ES"/>
            </w:rPr>
            <w:t>Crear una lista de objetivos aquí</w:t>
          </w:r>
        </w:sdtContent>
      </w:sdt>
    </w:p>
    <w:p w14:paraId="51699632" w14:textId="353B6BB4" w:rsidR="00EA50E3" w:rsidRPr="00874AA1" w:rsidRDefault="00EA50E3" w:rsidP="00EA50E3">
      <w:pPr>
        <w:pStyle w:val="Ttulo1"/>
      </w:pPr>
      <w:r>
        <w:t>Consideraciones</w:t>
      </w:r>
    </w:p>
    <w:p w14:paraId="41FD2A86" w14:textId="6C877D77" w:rsidR="00903897" w:rsidRDefault="00EA50E3" w:rsidP="00EA50E3">
      <w:pPr>
        <w:pStyle w:val="Ttulo1"/>
      </w:pPr>
      <w:r>
        <w:t>. mostrar solo las opciones relacionadas al contexto de la cita</w:t>
      </w:r>
    </w:p>
    <w:p w14:paraId="1470A289" w14:textId="77777777" w:rsidR="00EA50E3" w:rsidRDefault="00EA50E3" w:rsidP="00874AA1">
      <w:pPr>
        <w:pStyle w:val="Ttulo1"/>
      </w:pPr>
    </w:p>
    <w:p w14:paraId="27321B05" w14:textId="23E27708" w:rsidR="00563FE4" w:rsidRPr="00874AA1" w:rsidRDefault="003B25C5" w:rsidP="00874AA1">
      <w:pPr>
        <w:pStyle w:val="Ttulo1"/>
      </w:pPr>
      <w:r>
        <w:t>Procedimientos a Crear</w:t>
      </w:r>
    </w:p>
    <w:p w14:paraId="6B3F6095" w14:textId="77777777" w:rsidR="003B25C5" w:rsidRPr="00874AA1" w:rsidRDefault="00000000" w:rsidP="003B25C5">
      <w:pPr>
        <w:pStyle w:val="Listaconvietas"/>
        <w:tabs>
          <w:tab w:val="clear" w:pos="360"/>
          <w:tab w:val="num" w:pos="-360"/>
        </w:tabs>
        <w:ind w:left="360"/>
      </w:pPr>
      <w:sdt>
        <w:sdtPr>
          <w:alias w:val="Cree una lista de objetivos aquí:"/>
          <w:tag w:val="Cree una lista de objetivos aquí:"/>
          <w:id w:val="-1057471436"/>
          <w:placeholder>
            <w:docPart w:val="A6E1D06F08AF4DBA8C23F9456A3391C9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79691D8D" w14:textId="77777777" w:rsidR="003B25C5" w:rsidRPr="00874AA1" w:rsidRDefault="00000000" w:rsidP="003B25C5">
      <w:pPr>
        <w:pStyle w:val="Listaconvietas"/>
        <w:tabs>
          <w:tab w:val="clear" w:pos="360"/>
          <w:tab w:val="num" w:pos="0"/>
        </w:tabs>
        <w:ind w:left="360"/>
      </w:pPr>
      <w:sdt>
        <w:sdtPr>
          <w:alias w:val="Cree una lista de objetivos aquí:"/>
          <w:tag w:val="Cree una lista de objetivos aquí:"/>
          <w:id w:val="-1054388262"/>
          <w:placeholder>
            <w:docPart w:val="A5974C1AC48C44DFBC6E71AEE6FB53C6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509F99F1" w14:textId="77777777" w:rsidR="003B25C5" w:rsidRPr="00874AA1" w:rsidRDefault="00000000" w:rsidP="003B25C5">
      <w:pPr>
        <w:pStyle w:val="Listaconvietas"/>
        <w:tabs>
          <w:tab w:val="clear" w:pos="360"/>
          <w:tab w:val="num" w:pos="0"/>
        </w:tabs>
        <w:ind w:left="360"/>
      </w:pPr>
      <w:sdt>
        <w:sdtPr>
          <w:alias w:val="Cree una lista de objetivos aquí:"/>
          <w:tag w:val="Cree una lista de objetivos aquí:"/>
          <w:id w:val="-966205133"/>
          <w:placeholder>
            <w:docPart w:val="19EB41BDCEBC4231B8372F79FC1EB8BD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4F2A4694" w14:textId="77777777" w:rsidR="00903897" w:rsidRDefault="00903897" w:rsidP="003B25C5">
      <w:pPr>
        <w:pStyle w:val="Ttulo1"/>
      </w:pPr>
    </w:p>
    <w:p w14:paraId="3E8F188A" w14:textId="351DB15F" w:rsidR="003B25C5" w:rsidRDefault="003B25C5" w:rsidP="003B25C5">
      <w:pPr>
        <w:pStyle w:val="Ttulo1"/>
      </w:pPr>
      <w:r>
        <w:t>Respecto a las Estadísticas y Reportes</w:t>
      </w:r>
    </w:p>
    <w:p w14:paraId="1D021600" w14:textId="77777777" w:rsidR="003B25C5" w:rsidRDefault="00000000" w:rsidP="003B25C5">
      <w:pPr>
        <w:pStyle w:val="Listaconvietas"/>
        <w:tabs>
          <w:tab w:val="clear" w:pos="360"/>
          <w:tab w:val="num" w:pos="0"/>
        </w:tabs>
        <w:ind w:left="360"/>
      </w:pPr>
      <w:sdt>
        <w:sdtPr>
          <w:alias w:val="Cree una lista de objetivos aquí:"/>
          <w:tag w:val="Cree una lista de objetivos aquí:"/>
          <w:id w:val="396096197"/>
          <w:placeholder>
            <w:docPart w:val="BA8FF55D74B1411DB6832F85EC692AB7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792C4D7B" w14:textId="77777777" w:rsidR="003B25C5" w:rsidRDefault="003B25C5" w:rsidP="003B25C5">
      <w:pPr>
        <w:pStyle w:val="Listaconvietas"/>
        <w:numPr>
          <w:ilvl w:val="0"/>
          <w:numId w:val="0"/>
        </w:numPr>
        <w:ind w:left="720" w:hanging="360"/>
      </w:pPr>
    </w:p>
    <w:p w14:paraId="6FFF2CD1" w14:textId="6F2EC13D" w:rsidR="003B25C5" w:rsidRDefault="003B25C5" w:rsidP="003B25C5">
      <w:pPr>
        <w:pStyle w:val="Ttulo1"/>
      </w:pPr>
      <w:r>
        <w:t>Eventos externos al proyecto</w:t>
      </w:r>
    </w:p>
    <w:p w14:paraId="432375AA" w14:textId="2B673B9F" w:rsidR="003B25C5" w:rsidRDefault="00000000" w:rsidP="003B25C5">
      <w:pPr>
        <w:pStyle w:val="Listaconvietas"/>
        <w:numPr>
          <w:ilvl w:val="0"/>
          <w:numId w:val="5"/>
        </w:numPr>
        <w:rPr>
          <w:lang w:bidi="es-ES"/>
        </w:rPr>
      </w:pPr>
      <w:sdt>
        <w:sdtPr>
          <w:rPr>
            <w:lang w:bidi="es-ES"/>
          </w:rPr>
          <w:alias w:val="Cree una lista de objetivos aquí:"/>
          <w:tag w:val="Cree una lista de objetivos aquí:"/>
          <w:id w:val="-2067025643"/>
          <w:placeholder>
            <w:docPart w:val="21820C9E6B504A098A77017C4112CF0B"/>
          </w:placeholder>
          <w:temporary/>
          <w:showingPlcHdr/>
          <w15:appearance w15:val="hidden"/>
        </w:sdtPr>
        <w:sdtContent>
          <w:r w:rsidR="003B25C5" w:rsidRPr="00874AA1">
            <w:rPr>
              <w:lang w:bidi="es-ES"/>
            </w:rPr>
            <w:t>Crear una lista de objetivos aquí</w:t>
          </w:r>
        </w:sdtContent>
      </w:sdt>
    </w:p>
    <w:p w14:paraId="09406F17" w14:textId="77777777" w:rsidR="003B25C5" w:rsidRPr="00874AA1" w:rsidRDefault="003B25C5" w:rsidP="003B25C5">
      <w:pPr>
        <w:pStyle w:val="Listaconvietas"/>
        <w:numPr>
          <w:ilvl w:val="0"/>
          <w:numId w:val="0"/>
        </w:numPr>
        <w:ind w:left="720" w:hanging="360"/>
        <w:rPr>
          <w:lang w:bidi="es-ES"/>
        </w:rPr>
      </w:pPr>
    </w:p>
    <w:p w14:paraId="225AB90F" w14:textId="7E10C9BA" w:rsidR="00563FE4" w:rsidRPr="00874AA1" w:rsidRDefault="003B25C5" w:rsidP="00874AA1">
      <w:pPr>
        <w:pStyle w:val="Ttulo1"/>
      </w:pPr>
      <w:r>
        <w:t>Fecha Estimada:</w:t>
      </w:r>
    </w:p>
    <w:p w14:paraId="0D7A3677" w14:textId="0EB4465C" w:rsidR="00563FE4" w:rsidRPr="00874AA1" w:rsidRDefault="003B25C5" w:rsidP="00874AA1">
      <w:r>
        <w:t>La entrega para registras la cita es para el 00/00/2026.</w:t>
      </w:r>
    </w:p>
    <w:p w14:paraId="0458FD42" w14:textId="0BECFA73" w:rsidR="00044941" w:rsidRPr="00874AA1" w:rsidRDefault="00044941" w:rsidP="003B25C5">
      <w:pPr>
        <w:pStyle w:val="Ttulo1"/>
      </w:pPr>
    </w:p>
    <w:sectPr w:rsidR="00044941" w:rsidRPr="00874AA1" w:rsidSect="00DA23E2">
      <w:pgSz w:w="11906" w:h="16838" w:code="9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B9D96" w14:textId="77777777" w:rsidR="007815A3" w:rsidRDefault="007815A3" w:rsidP="00524988">
      <w:pPr>
        <w:spacing w:after="0" w:line="240" w:lineRule="auto"/>
      </w:pPr>
      <w:r>
        <w:separator/>
      </w:r>
    </w:p>
  </w:endnote>
  <w:endnote w:type="continuationSeparator" w:id="0">
    <w:p w14:paraId="664BCEB3" w14:textId="77777777" w:rsidR="007815A3" w:rsidRDefault="007815A3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7F667" w14:textId="77777777" w:rsidR="007815A3" w:rsidRDefault="007815A3" w:rsidP="00524988">
      <w:pPr>
        <w:spacing w:after="0" w:line="240" w:lineRule="auto"/>
      </w:pPr>
      <w:r>
        <w:separator/>
      </w:r>
    </w:p>
  </w:footnote>
  <w:footnote w:type="continuationSeparator" w:id="0">
    <w:p w14:paraId="28756AF1" w14:textId="77777777" w:rsidR="007815A3" w:rsidRDefault="007815A3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97A64"/>
    <w:multiLevelType w:val="hybridMultilevel"/>
    <w:tmpl w:val="3956FEBA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386024">
    <w:abstractNumId w:val="4"/>
  </w:num>
  <w:num w:numId="2" w16cid:durableId="1082333729">
    <w:abstractNumId w:val="2"/>
  </w:num>
  <w:num w:numId="3" w16cid:durableId="927420803">
    <w:abstractNumId w:val="1"/>
  </w:num>
  <w:num w:numId="4" w16cid:durableId="667489332">
    <w:abstractNumId w:val="0"/>
  </w:num>
  <w:num w:numId="5" w16cid:durableId="881019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C5"/>
    <w:rsid w:val="00044941"/>
    <w:rsid w:val="00044ED9"/>
    <w:rsid w:val="00076856"/>
    <w:rsid w:val="00097C80"/>
    <w:rsid w:val="00151A42"/>
    <w:rsid w:val="001D3008"/>
    <w:rsid w:val="001E3ADA"/>
    <w:rsid w:val="002261A4"/>
    <w:rsid w:val="002F1EA7"/>
    <w:rsid w:val="00304DFA"/>
    <w:rsid w:val="003169C1"/>
    <w:rsid w:val="003B25C5"/>
    <w:rsid w:val="00432A3E"/>
    <w:rsid w:val="00481FAD"/>
    <w:rsid w:val="00483FFD"/>
    <w:rsid w:val="004C38B2"/>
    <w:rsid w:val="005244D5"/>
    <w:rsid w:val="00524988"/>
    <w:rsid w:val="00563FE4"/>
    <w:rsid w:val="005733DE"/>
    <w:rsid w:val="00575138"/>
    <w:rsid w:val="00575C9D"/>
    <w:rsid w:val="005854E9"/>
    <w:rsid w:val="00635D86"/>
    <w:rsid w:val="00646886"/>
    <w:rsid w:val="007815A3"/>
    <w:rsid w:val="00783197"/>
    <w:rsid w:val="00874AA1"/>
    <w:rsid w:val="008D6DCB"/>
    <w:rsid w:val="00903897"/>
    <w:rsid w:val="00A774AA"/>
    <w:rsid w:val="00DA23E2"/>
    <w:rsid w:val="00EA50E3"/>
    <w:rsid w:val="00FA6F20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88457F"/>
  <w15:chartTrackingRefBased/>
  <w15:docId w15:val="{F3DFA01F-DDAA-4260-A583-0EC203DB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A1"/>
  </w:style>
  <w:style w:type="paragraph" w:styleId="Ttulo1">
    <w:name w:val="heading 1"/>
    <w:basedOn w:val="Normal"/>
    <w:link w:val="Ttulo1C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tulo">
    <w:name w:val="Title"/>
    <w:basedOn w:val="Normal"/>
    <w:next w:val="Normal"/>
    <w:link w:val="TtuloC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AA1"/>
  </w:style>
  <w:style w:type="paragraph" w:styleId="Piedepgina">
    <w:name w:val="footer"/>
    <w:basedOn w:val="Normal"/>
    <w:link w:val="Piedepgina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AA1"/>
  </w:style>
  <w:style w:type="character" w:styleId="Textodelmarcadordeposicin">
    <w:name w:val="Placeholder Text"/>
    <w:basedOn w:val="Fuentedeprrafopredeter"/>
    <w:uiPriority w:val="99"/>
    <w:semiHidden/>
    <w:rsid w:val="00874AA1"/>
    <w:rPr>
      <w:color w:val="808080"/>
    </w:rPr>
  </w:style>
  <w:style w:type="paragraph" w:customStyle="1" w:styleId="Normalconsangra">
    <w:name w:val="Normal;con sangría"/>
    <w:basedOn w:val="Normal"/>
    <w:uiPriority w:val="12"/>
    <w:qFormat/>
    <w:rsid w:val="00874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quino\AppData\Roaming\Microsoft\Templates\Aprendizaje%20basado%20en%20proyect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47EB09CB6B4921940C25D2EC325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EFE92-8D48-4E3D-832A-0D87617555DB}"/>
      </w:docPartPr>
      <w:docPartBody>
        <w:p w:rsidR="00536449" w:rsidRDefault="00000000">
          <w:pPr>
            <w:pStyle w:val="0647EB09CB6B4921940C25D2EC325F41"/>
          </w:pPr>
          <w:r w:rsidRPr="00874AA1">
            <w:rPr>
              <w:lang w:bidi="es-ES"/>
            </w:rPr>
            <w:t>Crear una lista de estándares de aprendizaje y contenido aquí</w:t>
          </w:r>
        </w:p>
      </w:docPartBody>
    </w:docPart>
    <w:docPart>
      <w:docPartPr>
        <w:name w:val="A1035DEC66CD451CBC4815291A1C4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B1DC9-A7F4-4278-ADB6-B553500EB51E}"/>
      </w:docPartPr>
      <w:docPartBody>
        <w:p w:rsidR="00536449" w:rsidRDefault="00000000">
          <w:pPr>
            <w:pStyle w:val="A1035DEC66CD451CBC4815291A1C4D22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EFD51C52F39B4CE98DB9FA592AB99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55BF5-AF60-45D6-A7BC-371580BF861D}"/>
      </w:docPartPr>
      <w:docPartBody>
        <w:p w:rsidR="00536449" w:rsidRDefault="00000000">
          <w:pPr>
            <w:pStyle w:val="EFD51C52F39B4CE98DB9FA592AB99097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27A142D864B94794B93AF69C7658C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9278B-5CA4-46C8-8B6D-6E039F36937F}"/>
      </w:docPartPr>
      <w:docPartBody>
        <w:p w:rsidR="00536449" w:rsidRDefault="00000000">
          <w:pPr>
            <w:pStyle w:val="27A142D864B94794B93AF69C7658CD27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A6E1D06F08AF4DBA8C23F9456A3391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DA7E3-5324-4096-9040-8F4CC8D3C3CE}"/>
      </w:docPartPr>
      <w:docPartBody>
        <w:p w:rsidR="00536449" w:rsidRDefault="006A237D" w:rsidP="006A237D">
          <w:pPr>
            <w:pStyle w:val="A6E1D06F08AF4DBA8C23F9456A3391C9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A5974C1AC48C44DFBC6E71AEE6FB5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DDAE5-D2DB-4472-BC3B-021523285A9E}"/>
      </w:docPartPr>
      <w:docPartBody>
        <w:p w:rsidR="00536449" w:rsidRDefault="006A237D" w:rsidP="006A237D">
          <w:pPr>
            <w:pStyle w:val="A5974C1AC48C44DFBC6E71AEE6FB53C6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19EB41BDCEBC4231B8372F79FC1EB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0E027-2674-49A1-BB04-C943314E30C3}"/>
      </w:docPartPr>
      <w:docPartBody>
        <w:p w:rsidR="00536449" w:rsidRDefault="006A237D" w:rsidP="006A237D">
          <w:pPr>
            <w:pStyle w:val="19EB41BDCEBC4231B8372F79FC1EB8BD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BA8FF55D74B1411DB6832F85EC692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2E33F-5E84-4356-82A5-85A7B93C5E18}"/>
      </w:docPartPr>
      <w:docPartBody>
        <w:p w:rsidR="00536449" w:rsidRDefault="006A237D" w:rsidP="006A237D">
          <w:pPr>
            <w:pStyle w:val="BA8FF55D74B1411DB6832F85EC692AB7"/>
          </w:pPr>
          <w:r w:rsidRPr="00874AA1">
            <w:rPr>
              <w:lang w:bidi="es-ES"/>
            </w:rPr>
            <w:t>Crear una lista de objetivos aquí</w:t>
          </w:r>
        </w:p>
      </w:docPartBody>
    </w:docPart>
    <w:docPart>
      <w:docPartPr>
        <w:name w:val="21820C9E6B504A098A77017C4112C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29615-6BF8-44B9-B59F-1ECCB616CDBD}"/>
      </w:docPartPr>
      <w:docPartBody>
        <w:p w:rsidR="00536449" w:rsidRDefault="006A237D" w:rsidP="006A237D">
          <w:pPr>
            <w:pStyle w:val="21820C9E6B504A098A77017C4112CF0B"/>
          </w:pPr>
          <w:r w:rsidRPr="00874AA1">
            <w:rPr>
              <w:lang w:bidi="es-ES"/>
            </w:rPr>
            <w:t>Crear una lista de objetivos aquí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7D"/>
    <w:rsid w:val="002A70CB"/>
    <w:rsid w:val="00304DFA"/>
    <w:rsid w:val="00536449"/>
    <w:rsid w:val="005E5D3A"/>
    <w:rsid w:val="006A237D"/>
    <w:rsid w:val="008D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es-V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8EFFB8A03B74ABA838A945E9F1D5A33">
    <w:name w:val="D8EFFB8A03B74ABA838A945E9F1D5A33"/>
    <w:rsid w:val="00536449"/>
  </w:style>
  <w:style w:type="paragraph" w:customStyle="1" w:styleId="28786EAE0D1049349D5B7F1786BA2E84">
    <w:name w:val="28786EAE0D1049349D5B7F1786BA2E84"/>
    <w:rsid w:val="00536449"/>
  </w:style>
  <w:style w:type="paragraph" w:customStyle="1" w:styleId="0F5BA36AFC8D487381EC6C1CC8D2173C">
    <w:name w:val="0F5BA36AFC8D487381EC6C1CC8D2173C"/>
  </w:style>
  <w:style w:type="paragraph" w:customStyle="1" w:styleId="FF7EEC58A03B427E9CA8E15D2A758FF6">
    <w:name w:val="FF7EEC58A03B427E9CA8E15D2A758FF6"/>
  </w:style>
  <w:style w:type="paragraph" w:customStyle="1" w:styleId="0647EB09CB6B4921940C25D2EC325F41">
    <w:name w:val="0647EB09CB6B4921940C25D2EC325F41"/>
  </w:style>
  <w:style w:type="paragraph" w:customStyle="1" w:styleId="A1035DEC66CD451CBC4815291A1C4D22">
    <w:name w:val="A1035DEC66CD451CBC4815291A1C4D22"/>
  </w:style>
  <w:style w:type="paragraph" w:customStyle="1" w:styleId="EFD51C52F39B4CE98DB9FA592AB99097">
    <w:name w:val="EFD51C52F39B4CE98DB9FA592AB99097"/>
  </w:style>
  <w:style w:type="paragraph" w:customStyle="1" w:styleId="27A142D864B94794B93AF69C7658CD27">
    <w:name w:val="27A142D864B94794B93AF69C7658CD27"/>
  </w:style>
  <w:style w:type="paragraph" w:customStyle="1" w:styleId="A6E1D06F08AF4DBA8C23F9456A3391C9">
    <w:name w:val="A6E1D06F08AF4DBA8C23F9456A3391C9"/>
    <w:rsid w:val="006A237D"/>
  </w:style>
  <w:style w:type="paragraph" w:customStyle="1" w:styleId="A5974C1AC48C44DFBC6E71AEE6FB53C6">
    <w:name w:val="A5974C1AC48C44DFBC6E71AEE6FB53C6"/>
    <w:rsid w:val="006A237D"/>
  </w:style>
  <w:style w:type="paragraph" w:customStyle="1" w:styleId="19EB41BDCEBC4231B8372F79FC1EB8BD">
    <w:name w:val="19EB41BDCEBC4231B8372F79FC1EB8BD"/>
    <w:rsid w:val="006A237D"/>
  </w:style>
  <w:style w:type="paragraph" w:customStyle="1" w:styleId="BA8FF55D74B1411DB6832F85EC692AB7">
    <w:name w:val="BA8FF55D74B1411DB6832F85EC692AB7"/>
    <w:rsid w:val="006A237D"/>
  </w:style>
  <w:style w:type="paragraph" w:customStyle="1" w:styleId="21820C9E6B504A098A77017C4112CF0B">
    <w:name w:val="21820C9E6B504A098A77017C4112CF0B"/>
    <w:rsid w:val="006A23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Aprendizaje basado en proyectos.dotx</Template>
  <TotalTime>15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jaquino</dc:creator>
  <cp:keywords/>
  <dc:description/>
  <cp:lastModifiedBy>jaquino</cp:lastModifiedBy>
  <cp:revision>3</cp:revision>
  <dcterms:created xsi:type="dcterms:W3CDTF">2026-09-25T14:53:00Z</dcterms:created>
  <dcterms:modified xsi:type="dcterms:W3CDTF">2026-09-25T16:08:00Z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
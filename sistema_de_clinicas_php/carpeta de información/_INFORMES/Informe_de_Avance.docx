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4110" w14:textId="77777777" w:rsidR="00691690" w:rsidRPr="00691690" w:rsidRDefault="00691690" w:rsidP="00691690">
      <w:pPr>
        <w:rPr>
          <w:b/>
          <w:bCs/>
          <w:lang w:val="es-VE"/>
        </w:rPr>
      </w:pPr>
      <w:r>
        <w:br w:type="page"/>
      </w:r>
      <w:r w:rsidRPr="00691690">
        <w:rPr>
          <w:b/>
          <w:bCs/>
          <w:lang w:val="es-VE"/>
        </w:rPr>
        <w:lastRenderedPageBreak/>
        <w:t>Informe de Análisis y Porcentaje de Avance del Sistema (SGP - Educación Universitaria)</w:t>
      </w:r>
    </w:p>
    <w:p w14:paraId="638CDBD3" w14:textId="77777777" w:rsidR="00691690" w:rsidRPr="00691690" w:rsidRDefault="00691690" w:rsidP="00691690">
      <w:pPr>
        <w:rPr>
          <w:lang w:val="es-VE"/>
        </w:rPr>
      </w:pPr>
      <w:r w:rsidRPr="00691690">
        <w:rPr>
          <w:lang w:val="es-VE"/>
        </w:rPr>
        <w:t>A continuación, se presenta un informe detallado basado en la revisión de las pantallas del sistema de gestión (SGP), incluyendo la descripción de cada módulo, las opciones de menú disponibles, el detalle operativo y el porcentaje de avance estimado de las funcionalidades implementadas frente a las pendientes.</w:t>
      </w:r>
    </w:p>
    <w:p w14:paraId="2DDA25C4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1. Resumen Ejecutivo de Avance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4009"/>
        <w:gridCol w:w="1981"/>
      </w:tblGrid>
      <w:tr w:rsidR="00691690" w:rsidRPr="00691690" w14:paraId="3CEBFF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8A33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Componente / 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90A1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Estado General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62FA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Porcentaje Estimado</w:t>
            </w:r>
          </w:p>
        </w:tc>
      </w:tr>
      <w:tr w:rsidR="00691690" w:rsidRPr="00691690" w14:paraId="09E47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B02DB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Autenticación y Seguridad (Login)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61F3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Operativo / Implementado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91A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7DC44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F7D45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6E00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Funcional (Con datos de prueba/registros)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B6B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66412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FD50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Especialidades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C73E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Estructura visual lista, pendiente de poblar datos completos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85F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70%</w:t>
            </w:r>
          </w:p>
        </w:tc>
      </w:tr>
      <w:tr w:rsidR="00691690" w:rsidRPr="00691690" w14:paraId="478A0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90DF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Médicos y Especialidades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ADA8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Funcional con listados y opciones de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BB637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90%</w:t>
            </w:r>
          </w:p>
        </w:tc>
      </w:tr>
      <w:tr w:rsidR="00691690" w:rsidRPr="00691690" w14:paraId="7D6AA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1FAC2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Horarios Médicos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A239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Implementado con visualización y registro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50B97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90%</w:t>
            </w:r>
          </w:p>
        </w:tc>
      </w:tr>
      <w:tr w:rsidR="00691690" w:rsidRPr="00691690" w14:paraId="6A5B0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ABF4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Parentescos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8A46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Catálogo cargado correctamente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A53BB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7FA37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B60FF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Citas (Nueva Cita / Gestión)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F75E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Formularios estructurados, pendientes de validación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BE17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80%</w:t>
            </w:r>
          </w:p>
        </w:tc>
      </w:tr>
      <w:tr w:rsidR="00691690" w:rsidRPr="00691690" w14:paraId="332B6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10B6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Estadísticas Básicas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FE31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Visualización estática / Pendiente de conexión a datos dinámicos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D831B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40%</w:t>
            </w:r>
          </w:p>
        </w:tc>
      </w:tr>
      <w:tr w:rsidR="00691690" w:rsidRPr="00691690" w14:paraId="46062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D9EA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Trazabilidad de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0A0D3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Operativo (Registra eventos y bitácoras)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AF0C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2EE73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3CEE4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Archivos Cargados / Procesados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F318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Estructura disponible, con reportes vacíos o por procesar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B9B6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50%</w:t>
            </w:r>
          </w:p>
        </w:tc>
      </w:tr>
      <w:tr w:rsidR="00691690" w:rsidRPr="00691690" w14:paraId="4C370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A4EE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lastRenderedPageBreak/>
              <w:t>PROMEDIO DE AVANCE GLOBAL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33C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Desarrollo Avanzado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0454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78%</w:t>
            </w:r>
          </w:p>
        </w:tc>
      </w:tr>
    </w:tbl>
    <w:p w14:paraId="7638AB4C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2. Detalle por Pantalla y Opciones de Menú</w:t>
      </w:r>
    </w:p>
    <w:p w14:paraId="77108163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2.1. Pantalla de Inicio de Sesión (Login)</w:t>
      </w:r>
    </w:p>
    <w:p w14:paraId="4F4099B1" w14:textId="77777777" w:rsidR="00691690" w:rsidRPr="00691690" w:rsidRDefault="00691690" w:rsidP="00691690">
      <w:pPr>
        <w:numPr>
          <w:ilvl w:val="0"/>
          <w:numId w:val="6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Pantalla de acceso principal al SGP del Ministerio del Poder Popular para la Educación Universitaria. </w:t>
      </w:r>
    </w:p>
    <w:p w14:paraId="7C54F656" w14:textId="77777777" w:rsidR="00691690" w:rsidRPr="00691690" w:rsidRDefault="00691690" w:rsidP="00691690">
      <w:pPr>
        <w:numPr>
          <w:ilvl w:val="0"/>
          <w:numId w:val="6"/>
        </w:numPr>
        <w:rPr>
          <w:lang w:val="es-VE"/>
        </w:rPr>
      </w:pPr>
      <w:r w:rsidRPr="00691690">
        <w:rPr>
          <w:b/>
          <w:bCs/>
          <w:lang w:val="es-VE"/>
        </w:rPr>
        <w:t>Opciones y Controles:</w:t>
      </w:r>
    </w:p>
    <w:p w14:paraId="627B35AE" w14:textId="77777777" w:rsidR="00691690" w:rsidRPr="00691690" w:rsidRDefault="00691690" w:rsidP="00691690">
      <w:pPr>
        <w:numPr>
          <w:ilvl w:val="1"/>
          <w:numId w:val="6"/>
        </w:numPr>
        <w:rPr>
          <w:lang w:val="es-VE"/>
        </w:rPr>
      </w:pPr>
      <w:r w:rsidRPr="00691690">
        <w:rPr>
          <w:lang w:val="es-VE"/>
        </w:rPr>
        <w:t xml:space="preserve">Campos de texto para Usuario y Contraseña. </w:t>
      </w:r>
    </w:p>
    <w:p w14:paraId="2BC7388B" w14:textId="77777777" w:rsidR="00691690" w:rsidRPr="00691690" w:rsidRDefault="00691690" w:rsidP="00691690">
      <w:pPr>
        <w:numPr>
          <w:ilvl w:val="1"/>
          <w:numId w:val="6"/>
        </w:numPr>
        <w:rPr>
          <w:lang w:val="es-VE"/>
        </w:rPr>
      </w:pPr>
      <w:r w:rsidRPr="00691690">
        <w:rPr>
          <w:lang w:val="es-VE"/>
        </w:rPr>
        <w:t>Botón de acceso (</w:t>
      </w:r>
      <w:r w:rsidRPr="00691690">
        <w:rPr>
          <w:b/>
          <w:bCs/>
          <w:lang w:val="es-VE"/>
        </w:rPr>
        <w:t>Entrar</w:t>
      </w:r>
      <w:r w:rsidRPr="00691690">
        <w:rPr>
          <w:lang w:val="es-VE"/>
        </w:rPr>
        <w:t xml:space="preserve">). </w:t>
      </w:r>
    </w:p>
    <w:p w14:paraId="14D0E84B" w14:textId="77777777" w:rsidR="00691690" w:rsidRPr="00691690" w:rsidRDefault="00691690" w:rsidP="00691690">
      <w:pPr>
        <w:numPr>
          <w:ilvl w:val="0"/>
          <w:numId w:val="6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>.</w:t>
      </w:r>
    </w:p>
    <w:p w14:paraId="2D6C36C6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2.2. Menú Principal y Módulos de Gestión</w:t>
      </w:r>
    </w:p>
    <w:p w14:paraId="2B7E263E" w14:textId="77777777" w:rsidR="00691690" w:rsidRPr="00691690" w:rsidRDefault="00691690" w:rsidP="00691690">
      <w:pPr>
        <w:rPr>
          <w:lang w:val="es-VE"/>
        </w:rPr>
      </w:pPr>
      <w:r w:rsidRPr="00691690">
        <w:rPr>
          <w:lang w:val="es-VE"/>
        </w:rPr>
        <w:t xml:space="preserve">El menú superior habilita la navegación entre los siguientes submódulos principales: </w:t>
      </w:r>
      <w:r w:rsidRPr="00691690">
        <w:rPr>
          <w:i/>
          <w:iCs/>
          <w:lang w:val="es-VE"/>
        </w:rPr>
        <w:t>Usuarios, Especialidades, Médicos, Horarios, Parentescos, Citas, Estadísticas, Trazabilidad y Archivos Cargados</w:t>
      </w:r>
      <w:r w:rsidRPr="00691690">
        <w:rPr>
          <w:lang w:val="es-VE"/>
        </w:rPr>
        <w:t>.</w:t>
      </w:r>
    </w:p>
    <w:p w14:paraId="218DE9F9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A. Módulo de Usuarios</w:t>
      </w:r>
    </w:p>
    <w:p w14:paraId="5C55B9F1" w14:textId="77777777" w:rsidR="00691690" w:rsidRPr="00691690" w:rsidRDefault="00691690" w:rsidP="00691690">
      <w:pPr>
        <w:numPr>
          <w:ilvl w:val="0"/>
          <w:numId w:val="7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Permite administrar la lista de usuarios del sistema, sus módulos asignados y permisos de autorización. </w:t>
      </w:r>
    </w:p>
    <w:p w14:paraId="5FCB2D23" w14:textId="77777777" w:rsidR="00691690" w:rsidRPr="00691690" w:rsidRDefault="00691690" w:rsidP="00691690">
      <w:pPr>
        <w:numPr>
          <w:ilvl w:val="0"/>
          <w:numId w:val="7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108F88B6" w14:textId="77777777" w:rsidR="00691690" w:rsidRPr="00691690" w:rsidRDefault="00691690" w:rsidP="00691690">
      <w:pPr>
        <w:numPr>
          <w:ilvl w:val="1"/>
          <w:numId w:val="7"/>
        </w:numPr>
        <w:rPr>
          <w:lang w:val="es-VE"/>
        </w:rPr>
      </w:pPr>
      <w:r w:rsidRPr="00691690">
        <w:rPr>
          <w:lang w:val="es-VE"/>
        </w:rPr>
        <w:t xml:space="preserve">Tabla de registros con columnas: Nombre y Apellido, Nombre de Usuario, Módulo, Activo, Autorizado, Autorizar Cita, Acciones y Procesos. </w:t>
      </w:r>
    </w:p>
    <w:p w14:paraId="6D7C5E4B" w14:textId="77777777" w:rsidR="00691690" w:rsidRPr="00691690" w:rsidRDefault="00691690" w:rsidP="00691690">
      <w:pPr>
        <w:numPr>
          <w:ilvl w:val="1"/>
          <w:numId w:val="7"/>
        </w:numPr>
        <w:rPr>
          <w:lang w:val="es-VE"/>
        </w:rPr>
      </w:pPr>
      <w:r w:rsidRPr="00691690">
        <w:rPr>
          <w:lang w:val="es-VE"/>
        </w:rPr>
        <w:t xml:space="preserve">Buscador y selector de cantidad de registros a mostrar. </w:t>
      </w:r>
    </w:p>
    <w:p w14:paraId="573A5B94" w14:textId="77777777" w:rsidR="00691690" w:rsidRPr="00691690" w:rsidRDefault="00691690" w:rsidP="00691690">
      <w:pPr>
        <w:numPr>
          <w:ilvl w:val="0"/>
          <w:numId w:val="7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 xml:space="preserve"> (Visualización y registros operativos).</w:t>
      </w:r>
    </w:p>
    <w:p w14:paraId="74D8322D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B. Módulo de Especialidades</w:t>
      </w:r>
    </w:p>
    <w:p w14:paraId="2509DA64" w14:textId="77777777" w:rsidR="00691690" w:rsidRPr="00691690" w:rsidRDefault="00691690" w:rsidP="00691690">
      <w:pPr>
        <w:numPr>
          <w:ilvl w:val="0"/>
          <w:numId w:val="8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Catálogo de especialidades médicas disponibles en el sistema. </w:t>
      </w:r>
    </w:p>
    <w:p w14:paraId="060BF37E" w14:textId="77777777" w:rsidR="00691690" w:rsidRPr="00691690" w:rsidRDefault="00691690" w:rsidP="00691690">
      <w:pPr>
        <w:numPr>
          <w:ilvl w:val="0"/>
          <w:numId w:val="8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1388CEFD" w14:textId="77777777" w:rsidR="00691690" w:rsidRPr="00691690" w:rsidRDefault="00691690" w:rsidP="00691690">
      <w:pPr>
        <w:numPr>
          <w:ilvl w:val="1"/>
          <w:numId w:val="8"/>
        </w:numPr>
        <w:rPr>
          <w:lang w:val="es-VE"/>
        </w:rPr>
      </w:pPr>
      <w:r w:rsidRPr="00691690">
        <w:rPr>
          <w:lang w:val="es-VE"/>
        </w:rPr>
        <w:t xml:space="preserve">Listado con campos: Especialidad, Siglas, Turno Mañana, Turno Tarde, Ubicación, Activo, Acciones y Procesos. </w:t>
      </w:r>
    </w:p>
    <w:p w14:paraId="02798BD1" w14:textId="77777777" w:rsidR="00691690" w:rsidRPr="00691690" w:rsidRDefault="00691690" w:rsidP="00691690">
      <w:pPr>
        <w:numPr>
          <w:ilvl w:val="0"/>
          <w:numId w:val="8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70% Realizado</w:t>
      </w:r>
      <w:r w:rsidRPr="00691690">
        <w:rPr>
          <w:lang w:val="es-VE"/>
        </w:rPr>
        <w:t xml:space="preserve"> (Interfaz lista, faltan datos operativos en la vista principal mostrada).</w:t>
      </w:r>
    </w:p>
    <w:p w14:paraId="0BF5847B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C. Módulo de Médicos &amp; Especialidades</w:t>
      </w:r>
    </w:p>
    <w:p w14:paraId="64E814F6" w14:textId="77777777" w:rsidR="00691690" w:rsidRPr="00691690" w:rsidRDefault="00691690" w:rsidP="00691690">
      <w:pPr>
        <w:numPr>
          <w:ilvl w:val="0"/>
          <w:numId w:val="9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Relación y gestión del personal médico asignado a cada especialidad, control de vacaciones y estatus laboral. </w:t>
      </w:r>
    </w:p>
    <w:p w14:paraId="36790DA1" w14:textId="77777777" w:rsidR="00691690" w:rsidRPr="00691690" w:rsidRDefault="00691690" w:rsidP="00691690">
      <w:pPr>
        <w:numPr>
          <w:ilvl w:val="0"/>
          <w:numId w:val="9"/>
        </w:numPr>
        <w:rPr>
          <w:lang w:val="es-VE"/>
        </w:rPr>
      </w:pPr>
      <w:r w:rsidRPr="00691690">
        <w:rPr>
          <w:b/>
          <w:bCs/>
          <w:lang w:val="es-VE"/>
        </w:rPr>
        <w:lastRenderedPageBreak/>
        <w:t>Opciones de la Pantalla:</w:t>
      </w:r>
    </w:p>
    <w:p w14:paraId="5D0CB619" w14:textId="77777777" w:rsidR="00691690" w:rsidRPr="00691690" w:rsidRDefault="00691690" w:rsidP="00691690">
      <w:pPr>
        <w:numPr>
          <w:ilvl w:val="1"/>
          <w:numId w:val="9"/>
        </w:numPr>
        <w:rPr>
          <w:lang w:val="es-VE"/>
        </w:rPr>
      </w:pPr>
      <w:r w:rsidRPr="00691690">
        <w:rPr>
          <w:lang w:val="es-VE"/>
        </w:rPr>
        <w:t xml:space="preserve">Tabla con información de médicos, número de especialidad, estatus de actividad, turno actual, inicio y fin de vacaciones. </w:t>
      </w:r>
    </w:p>
    <w:p w14:paraId="4BB2CA67" w14:textId="77777777" w:rsidR="00691690" w:rsidRPr="00691690" w:rsidRDefault="00691690" w:rsidP="00691690">
      <w:pPr>
        <w:numPr>
          <w:ilvl w:val="1"/>
          <w:numId w:val="9"/>
        </w:numPr>
        <w:rPr>
          <w:lang w:val="es-VE"/>
        </w:rPr>
      </w:pPr>
      <w:r w:rsidRPr="00691690">
        <w:rPr>
          <w:lang w:val="es-VE"/>
        </w:rPr>
        <w:t xml:space="preserve">Botones de acción rápida por registro (Ver, Editar) y procesos adicionales. </w:t>
      </w:r>
    </w:p>
    <w:p w14:paraId="250BABC9" w14:textId="77777777" w:rsidR="00691690" w:rsidRPr="00691690" w:rsidRDefault="00691690" w:rsidP="00691690">
      <w:pPr>
        <w:numPr>
          <w:ilvl w:val="0"/>
          <w:numId w:val="9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90% Realizado</w:t>
      </w:r>
      <w:r w:rsidRPr="00691690">
        <w:rPr>
          <w:lang w:val="es-VE"/>
        </w:rPr>
        <w:t>.</w:t>
      </w:r>
    </w:p>
    <w:p w14:paraId="4BC9F3BE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D. Módulo de Horarios Médicos</w:t>
      </w:r>
    </w:p>
    <w:p w14:paraId="1D98A2EE" w14:textId="77777777" w:rsidR="00691690" w:rsidRPr="00691690" w:rsidRDefault="00691690" w:rsidP="00691690">
      <w:pPr>
        <w:numPr>
          <w:ilvl w:val="0"/>
          <w:numId w:val="10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Asignación y control de turnos semanales (mañana y tarde) por médico y especialidad. </w:t>
      </w:r>
    </w:p>
    <w:p w14:paraId="03AF5550" w14:textId="77777777" w:rsidR="00691690" w:rsidRPr="00691690" w:rsidRDefault="00691690" w:rsidP="00691690">
      <w:pPr>
        <w:numPr>
          <w:ilvl w:val="0"/>
          <w:numId w:val="10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78689129" w14:textId="77777777" w:rsidR="00691690" w:rsidRPr="00691690" w:rsidRDefault="00691690" w:rsidP="00691690">
      <w:pPr>
        <w:numPr>
          <w:ilvl w:val="1"/>
          <w:numId w:val="10"/>
        </w:numPr>
        <w:rPr>
          <w:lang w:val="es-VE"/>
        </w:rPr>
      </w:pPr>
      <w:r w:rsidRPr="00691690">
        <w:rPr>
          <w:lang w:val="es-VE"/>
        </w:rPr>
        <w:t xml:space="preserve">Botón </w:t>
      </w:r>
      <w:r w:rsidRPr="00691690">
        <w:rPr>
          <w:b/>
          <w:bCs/>
          <w:lang w:val="es-VE"/>
        </w:rPr>
        <w:t>Registrar Nuevo Horario</w:t>
      </w:r>
      <w:r w:rsidRPr="00691690">
        <w:rPr>
          <w:lang w:val="es-VE"/>
        </w:rPr>
        <w:t xml:space="preserve">. </w:t>
      </w:r>
    </w:p>
    <w:p w14:paraId="5E95CD73" w14:textId="77777777" w:rsidR="00691690" w:rsidRPr="00691690" w:rsidRDefault="00691690" w:rsidP="00691690">
      <w:pPr>
        <w:numPr>
          <w:ilvl w:val="1"/>
          <w:numId w:val="10"/>
        </w:numPr>
        <w:rPr>
          <w:lang w:val="es-VE"/>
        </w:rPr>
      </w:pPr>
      <w:r w:rsidRPr="00691690">
        <w:rPr>
          <w:lang w:val="es-VE"/>
        </w:rPr>
        <w:t xml:space="preserve">Matriz de días de la semana (Lunes a Sábado) dividida en turnos de Mañana y Tarde. </w:t>
      </w:r>
    </w:p>
    <w:p w14:paraId="33F7A2D9" w14:textId="77777777" w:rsidR="00691690" w:rsidRPr="00691690" w:rsidRDefault="00691690" w:rsidP="00691690">
      <w:pPr>
        <w:numPr>
          <w:ilvl w:val="1"/>
          <w:numId w:val="10"/>
        </w:numPr>
        <w:rPr>
          <w:lang w:val="es-VE"/>
        </w:rPr>
      </w:pPr>
      <w:r w:rsidRPr="00691690">
        <w:rPr>
          <w:lang w:val="es-VE"/>
        </w:rPr>
        <w:t xml:space="preserve">Opciones de búsqueda, filtrado y acciones de gestión. </w:t>
      </w:r>
    </w:p>
    <w:p w14:paraId="3E2F3227" w14:textId="77777777" w:rsidR="00691690" w:rsidRPr="00691690" w:rsidRDefault="00691690" w:rsidP="00691690">
      <w:pPr>
        <w:numPr>
          <w:ilvl w:val="0"/>
          <w:numId w:val="10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90% Realizado</w:t>
      </w:r>
      <w:r w:rsidRPr="00691690">
        <w:rPr>
          <w:lang w:val="es-VE"/>
        </w:rPr>
        <w:t>.</w:t>
      </w:r>
    </w:p>
    <w:p w14:paraId="33A3DB69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E. Módulo de Parentescos</w:t>
      </w:r>
    </w:p>
    <w:p w14:paraId="30250B6F" w14:textId="77777777" w:rsidR="00691690" w:rsidRPr="00691690" w:rsidRDefault="00691690" w:rsidP="00691690">
      <w:pPr>
        <w:numPr>
          <w:ilvl w:val="0"/>
          <w:numId w:val="11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Catálogo de vínculos familiares permitidos para los beneficiarios (Titular, Cónyuge, Madre, Padre, Hijo/a, etc.). </w:t>
      </w:r>
    </w:p>
    <w:p w14:paraId="18347552" w14:textId="77777777" w:rsidR="00691690" w:rsidRPr="00691690" w:rsidRDefault="00691690" w:rsidP="00691690">
      <w:pPr>
        <w:numPr>
          <w:ilvl w:val="0"/>
          <w:numId w:val="11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2F859605" w14:textId="77777777" w:rsidR="00691690" w:rsidRPr="00691690" w:rsidRDefault="00691690" w:rsidP="00691690">
      <w:pPr>
        <w:numPr>
          <w:ilvl w:val="1"/>
          <w:numId w:val="11"/>
        </w:numPr>
        <w:rPr>
          <w:lang w:val="es-VE"/>
        </w:rPr>
      </w:pPr>
      <w:r w:rsidRPr="00691690">
        <w:rPr>
          <w:lang w:val="es-VE"/>
        </w:rPr>
        <w:t xml:space="preserve">Tabla limpia con la lista de parentescos y buscador integrado. </w:t>
      </w:r>
    </w:p>
    <w:p w14:paraId="32D8FF61" w14:textId="77777777" w:rsidR="00691690" w:rsidRPr="00691690" w:rsidRDefault="00691690" w:rsidP="00691690">
      <w:pPr>
        <w:numPr>
          <w:ilvl w:val="0"/>
          <w:numId w:val="11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>.</w:t>
      </w:r>
    </w:p>
    <w:p w14:paraId="49CA039B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F. Módulo de Gestión de Citas ("Nueva Cita Para Titular o Beneficiario")</w:t>
      </w:r>
    </w:p>
    <w:p w14:paraId="65F92334" w14:textId="77777777" w:rsidR="00691690" w:rsidRPr="00691690" w:rsidRDefault="00691690" w:rsidP="00691690">
      <w:pPr>
        <w:numPr>
          <w:ilvl w:val="0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Formulario completo para el agendamiento de citas médicas. </w:t>
      </w:r>
    </w:p>
    <w:p w14:paraId="21C87030" w14:textId="77777777" w:rsidR="00691690" w:rsidRPr="00691690" w:rsidRDefault="00691690" w:rsidP="00691690">
      <w:pPr>
        <w:numPr>
          <w:ilvl w:val="0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2184A34D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Datos de la Cita:</w:t>
      </w:r>
      <w:r w:rsidRPr="00691690">
        <w:rPr>
          <w:lang w:val="es-VE"/>
        </w:rPr>
        <w:t xml:space="preserve"> Selección de tipo de solicitud, médico y fecha de la cita. </w:t>
      </w:r>
    </w:p>
    <w:p w14:paraId="78798DD9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Datos del Paciente:</w:t>
      </w:r>
      <w:r w:rsidRPr="00691690">
        <w:rPr>
          <w:lang w:val="es-VE"/>
        </w:rPr>
        <w:t xml:space="preserve"> Campos para cédula, nombres, apellidos, género, fecha de nacimiento, teléfonos, correo electrónico, estado civil, tipo de empleado, condición especial, condición legal e información adicional. </w:t>
      </w:r>
    </w:p>
    <w:p w14:paraId="6A43A59B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Datos del Titular:</w:t>
      </w:r>
      <w:r w:rsidRPr="00691690">
        <w:rPr>
          <w:lang w:val="es-VE"/>
        </w:rPr>
        <w:t xml:space="preserve"> Sección complementaria con los datos de identificación del titular en caso de ser un familiar beneficiario. </w:t>
      </w:r>
    </w:p>
    <w:p w14:paraId="40351B2D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lang w:val="es-VE"/>
        </w:rPr>
        <w:t xml:space="preserve">Botones de control: </w:t>
      </w:r>
      <w:r w:rsidRPr="00691690">
        <w:rPr>
          <w:b/>
          <w:bCs/>
          <w:lang w:val="es-VE"/>
        </w:rPr>
        <w:t>Cancelar</w:t>
      </w:r>
      <w:r w:rsidRPr="00691690">
        <w:rPr>
          <w:lang w:val="es-VE"/>
        </w:rPr>
        <w:t xml:space="preserve"> y </w:t>
      </w:r>
      <w:r w:rsidRPr="00691690">
        <w:rPr>
          <w:b/>
          <w:bCs/>
          <w:lang w:val="es-VE"/>
        </w:rPr>
        <w:t>Crear Cita</w:t>
      </w:r>
      <w:r w:rsidRPr="00691690">
        <w:rPr>
          <w:lang w:val="es-VE"/>
        </w:rPr>
        <w:t xml:space="preserve">. </w:t>
      </w:r>
    </w:p>
    <w:p w14:paraId="50606E74" w14:textId="77777777" w:rsidR="00691690" w:rsidRPr="00691690" w:rsidRDefault="00691690" w:rsidP="00691690">
      <w:pPr>
        <w:numPr>
          <w:ilvl w:val="0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80% Realizado</w:t>
      </w:r>
      <w:r w:rsidRPr="00691690">
        <w:rPr>
          <w:lang w:val="es-VE"/>
        </w:rPr>
        <w:t xml:space="preserve"> (Formulario estructurado en su totalidad; requiere pruebas funcionales de guardado).</w:t>
      </w:r>
    </w:p>
    <w:p w14:paraId="1E7A4191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G. Módulo de Estadísticas Básicas</w:t>
      </w:r>
    </w:p>
    <w:p w14:paraId="533220F4" w14:textId="77777777" w:rsidR="00691690" w:rsidRPr="00691690" w:rsidRDefault="00691690" w:rsidP="00691690">
      <w:pPr>
        <w:numPr>
          <w:ilvl w:val="0"/>
          <w:numId w:val="13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Panel de indicadores cuantitativos del sistema. </w:t>
      </w:r>
    </w:p>
    <w:p w14:paraId="45272335" w14:textId="77777777" w:rsidR="00691690" w:rsidRPr="00691690" w:rsidRDefault="00691690" w:rsidP="00691690">
      <w:pPr>
        <w:numPr>
          <w:ilvl w:val="0"/>
          <w:numId w:val="13"/>
        </w:numPr>
        <w:rPr>
          <w:lang w:val="es-VE"/>
        </w:rPr>
      </w:pPr>
      <w:r w:rsidRPr="00691690">
        <w:rPr>
          <w:b/>
          <w:bCs/>
          <w:lang w:val="es-VE"/>
        </w:rPr>
        <w:lastRenderedPageBreak/>
        <w:t>Opciones de la Pantalla:</w:t>
      </w:r>
    </w:p>
    <w:p w14:paraId="097E77AE" w14:textId="77777777" w:rsidR="00691690" w:rsidRPr="00691690" w:rsidRDefault="00691690" w:rsidP="00691690">
      <w:pPr>
        <w:numPr>
          <w:ilvl w:val="1"/>
          <w:numId w:val="13"/>
        </w:numPr>
        <w:rPr>
          <w:lang w:val="es-VE"/>
        </w:rPr>
      </w:pPr>
      <w:r w:rsidRPr="00691690">
        <w:rPr>
          <w:lang w:val="es-VE"/>
        </w:rPr>
        <w:t xml:space="preserve">Tarjetas resumen métricas para </w:t>
      </w:r>
      <w:r w:rsidRPr="00691690">
        <w:rPr>
          <w:i/>
          <w:iCs/>
          <w:lang w:val="es-VE"/>
        </w:rPr>
        <w:t>Especialidades</w:t>
      </w:r>
      <w:r w:rsidRPr="00691690">
        <w:rPr>
          <w:lang w:val="es-VE"/>
        </w:rPr>
        <w:t xml:space="preserve">, </w:t>
      </w:r>
      <w:r w:rsidRPr="00691690">
        <w:rPr>
          <w:i/>
          <w:iCs/>
          <w:lang w:val="es-VE"/>
        </w:rPr>
        <w:t>Género</w:t>
      </w:r>
      <w:r w:rsidRPr="00691690">
        <w:rPr>
          <w:lang w:val="es-VE"/>
        </w:rPr>
        <w:t xml:space="preserve"> y </w:t>
      </w:r>
      <w:r w:rsidRPr="00691690">
        <w:rPr>
          <w:i/>
          <w:iCs/>
          <w:lang w:val="es-VE"/>
        </w:rPr>
        <w:t>Tipo de Paciente</w:t>
      </w:r>
      <w:r w:rsidRPr="00691690">
        <w:rPr>
          <w:lang w:val="es-VE"/>
        </w:rPr>
        <w:t xml:space="preserve">. </w:t>
      </w:r>
    </w:p>
    <w:p w14:paraId="53C2165E" w14:textId="77777777" w:rsidR="00691690" w:rsidRPr="00691690" w:rsidRDefault="00691690" w:rsidP="00691690">
      <w:pPr>
        <w:numPr>
          <w:ilvl w:val="0"/>
          <w:numId w:val="13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40% Realizado</w:t>
      </w:r>
      <w:r w:rsidRPr="00691690">
        <w:rPr>
          <w:lang w:val="es-VE"/>
        </w:rPr>
        <w:t xml:space="preserve"> (Estructura visual presente, pendiente de integración con consultas de conteo dinámicas).</w:t>
      </w:r>
    </w:p>
    <w:p w14:paraId="57E0EAEA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H. Módulo de Trazabilidad de Usuario</w:t>
      </w:r>
    </w:p>
    <w:p w14:paraId="6AA0F9E2" w14:textId="77777777" w:rsidR="00691690" w:rsidRPr="00691690" w:rsidRDefault="00691690" w:rsidP="00691690">
      <w:pPr>
        <w:numPr>
          <w:ilvl w:val="0"/>
          <w:numId w:val="14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Registro de auditoría y seguimiento de las acciones realizadas por los usuarios en la plataforma. </w:t>
      </w:r>
    </w:p>
    <w:p w14:paraId="3C9F3C00" w14:textId="77777777" w:rsidR="00691690" w:rsidRPr="00691690" w:rsidRDefault="00691690" w:rsidP="00691690">
      <w:pPr>
        <w:numPr>
          <w:ilvl w:val="0"/>
          <w:numId w:val="14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43CDB13A" w14:textId="77777777" w:rsidR="00691690" w:rsidRPr="00691690" w:rsidRDefault="00691690" w:rsidP="00691690">
      <w:pPr>
        <w:numPr>
          <w:ilvl w:val="1"/>
          <w:numId w:val="14"/>
        </w:numPr>
        <w:rPr>
          <w:lang w:val="es-VE"/>
        </w:rPr>
      </w:pPr>
      <w:r w:rsidRPr="00691690">
        <w:rPr>
          <w:lang w:val="es-VE"/>
        </w:rPr>
        <w:t>Filtros por rango de fechas (</w:t>
      </w:r>
      <w:r w:rsidRPr="00691690">
        <w:rPr>
          <w:i/>
          <w:iCs/>
          <w:lang w:val="es-VE"/>
        </w:rPr>
        <w:t>Fecha Desde</w:t>
      </w:r>
      <w:r w:rsidRPr="00691690">
        <w:rPr>
          <w:lang w:val="es-VE"/>
        </w:rPr>
        <w:t xml:space="preserve">, </w:t>
      </w:r>
      <w:r w:rsidRPr="00691690">
        <w:rPr>
          <w:i/>
          <w:iCs/>
          <w:lang w:val="es-VE"/>
        </w:rPr>
        <w:t>Fecha Hasta</w:t>
      </w:r>
      <w:r w:rsidRPr="00691690">
        <w:rPr>
          <w:lang w:val="es-VE"/>
        </w:rPr>
        <w:t xml:space="preserve">), módulo, usuario y dirección IP. </w:t>
      </w:r>
    </w:p>
    <w:p w14:paraId="4514E71F" w14:textId="77777777" w:rsidR="00691690" w:rsidRPr="00691690" w:rsidRDefault="00691690" w:rsidP="00691690">
      <w:pPr>
        <w:numPr>
          <w:ilvl w:val="1"/>
          <w:numId w:val="14"/>
        </w:numPr>
        <w:rPr>
          <w:lang w:val="es-VE"/>
        </w:rPr>
      </w:pPr>
      <w:r w:rsidRPr="00691690">
        <w:rPr>
          <w:lang w:val="es-VE"/>
        </w:rPr>
        <w:t xml:space="preserve">Botón </w:t>
      </w:r>
      <w:r w:rsidRPr="00691690">
        <w:rPr>
          <w:b/>
          <w:bCs/>
          <w:lang w:val="es-VE"/>
        </w:rPr>
        <w:t>Buscar</w:t>
      </w:r>
      <w:r w:rsidRPr="00691690">
        <w:rPr>
          <w:lang w:val="es-VE"/>
        </w:rPr>
        <w:t xml:space="preserve"> y tabla detallada con columnas: Trazabilidad, Fecha de Registro, Evento, Usuario, Dirección IP y Transacción de Datos. </w:t>
      </w:r>
    </w:p>
    <w:p w14:paraId="4DF35D10" w14:textId="77777777" w:rsidR="00691690" w:rsidRPr="00691690" w:rsidRDefault="00691690" w:rsidP="00691690">
      <w:pPr>
        <w:numPr>
          <w:ilvl w:val="0"/>
          <w:numId w:val="14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 xml:space="preserve"> (Registros de bitácora activos y funcionales).</w:t>
      </w:r>
    </w:p>
    <w:p w14:paraId="0C460FA0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I. Módulo de Archivos Cargados / Procesados</w:t>
      </w:r>
    </w:p>
    <w:p w14:paraId="76D2144F" w14:textId="77777777" w:rsidR="00691690" w:rsidRPr="00691690" w:rsidRDefault="00691690" w:rsidP="00691690">
      <w:pPr>
        <w:numPr>
          <w:ilvl w:val="0"/>
          <w:numId w:val="15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Interfaz para la importación, validación y control de archivos masivos o lotes de datos.</w:t>
      </w:r>
    </w:p>
    <w:p w14:paraId="74621AD3" w14:textId="77777777" w:rsidR="00691690" w:rsidRPr="00691690" w:rsidRDefault="00691690" w:rsidP="00691690">
      <w:pPr>
        <w:numPr>
          <w:ilvl w:val="0"/>
          <w:numId w:val="15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72AC01DE" w14:textId="77777777" w:rsidR="00691690" w:rsidRPr="00691690" w:rsidRDefault="00691690" w:rsidP="00691690">
      <w:pPr>
        <w:numPr>
          <w:ilvl w:val="1"/>
          <w:numId w:val="15"/>
        </w:numPr>
        <w:rPr>
          <w:lang w:val="es-VE"/>
        </w:rPr>
      </w:pPr>
      <w:r w:rsidRPr="00691690">
        <w:rPr>
          <w:lang w:val="es-VE"/>
        </w:rPr>
        <w:t>Filtro por cédula/código y botón de búsqueda.</w:t>
      </w:r>
    </w:p>
    <w:p w14:paraId="4BD08D2C" w14:textId="77777777" w:rsidR="00691690" w:rsidRPr="00691690" w:rsidRDefault="00691690" w:rsidP="00691690">
      <w:pPr>
        <w:numPr>
          <w:ilvl w:val="1"/>
          <w:numId w:val="15"/>
        </w:numPr>
        <w:rPr>
          <w:lang w:val="es-VE"/>
        </w:rPr>
      </w:pPr>
      <w:r w:rsidRPr="00691690">
        <w:rPr>
          <w:lang w:val="es-VE"/>
        </w:rPr>
        <w:t>Tabla de visualización de registros cargados (Universidad/Institución, Cédula Titular, Apellidos, Nombres, Parentesco, Sexo, Fecha de Nacimiento, Edad, Teléfono, Correo, Cargo, etc.).</w:t>
      </w:r>
    </w:p>
    <w:p w14:paraId="1AC49DA3" w14:textId="77777777" w:rsidR="00691690" w:rsidRPr="00691690" w:rsidRDefault="00691690" w:rsidP="00691690">
      <w:pPr>
        <w:numPr>
          <w:ilvl w:val="0"/>
          <w:numId w:val="15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50% Realizado</w:t>
      </w:r>
      <w:r w:rsidRPr="00691690">
        <w:rPr>
          <w:lang w:val="es-VE"/>
        </w:rPr>
        <w:t xml:space="preserve"> (Interfaz visual disponible, pendiente de consolidación de carga de datos masivos en los registros mostrados).</w:t>
      </w:r>
    </w:p>
    <w:p w14:paraId="03E04917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3. Conclusiones y Recomendaciones</w:t>
      </w:r>
    </w:p>
    <w:p w14:paraId="4E60A6C9" w14:textId="77777777" w:rsidR="00691690" w:rsidRPr="00691690" w:rsidRDefault="00691690" w:rsidP="00691690">
      <w:pPr>
        <w:numPr>
          <w:ilvl w:val="0"/>
          <w:numId w:val="16"/>
        </w:numPr>
        <w:rPr>
          <w:lang w:val="es-VE"/>
        </w:rPr>
      </w:pPr>
      <w:r w:rsidRPr="00691690">
        <w:rPr>
          <w:b/>
          <w:bCs/>
          <w:lang w:val="es-VE"/>
        </w:rPr>
        <w:t>Fortalezas:</w:t>
      </w:r>
      <w:r w:rsidRPr="00691690">
        <w:rPr>
          <w:lang w:val="es-VE"/>
        </w:rPr>
        <w:t xml:space="preserve"> Los módulos </w:t>
      </w:r>
      <w:proofErr w:type="spellStart"/>
      <w:r w:rsidRPr="00691690">
        <w:rPr>
          <w:lang w:val="es-VE"/>
        </w:rPr>
        <w:t>core</w:t>
      </w:r>
      <w:proofErr w:type="spellEnd"/>
      <w:r w:rsidRPr="00691690">
        <w:rPr>
          <w:lang w:val="es-VE"/>
        </w:rPr>
        <w:t xml:space="preserve"> del sistema (Autenticación, Gestión de Usuarios, Médicos, Horarios, Parentescos y Trazabilidad) se encuentran en un estado maduro y operativo.</w:t>
      </w:r>
    </w:p>
    <w:p w14:paraId="6CEB4608" w14:textId="77777777" w:rsidR="00691690" w:rsidRPr="00691690" w:rsidRDefault="00691690" w:rsidP="00691690">
      <w:pPr>
        <w:numPr>
          <w:ilvl w:val="0"/>
          <w:numId w:val="16"/>
        </w:numPr>
        <w:rPr>
          <w:lang w:val="es-VE"/>
        </w:rPr>
      </w:pPr>
      <w:r w:rsidRPr="00691690">
        <w:rPr>
          <w:b/>
          <w:bCs/>
          <w:lang w:val="es-VE"/>
        </w:rPr>
        <w:t>Áreas de Atención Prioritaria:</w:t>
      </w:r>
    </w:p>
    <w:p w14:paraId="18EA9905" w14:textId="77777777" w:rsidR="00691690" w:rsidRPr="00691690" w:rsidRDefault="00691690" w:rsidP="00691690">
      <w:pPr>
        <w:numPr>
          <w:ilvl w:val="1"/>
          <w:numId w:val="16"/>
        </w:numPr>
        <w:rPr>
          <w:lang w:val="es-VE"/>
        </w:rPr>
      </w:pPr>
      <w:r w:rsidRPr="00691690">
        <w:rPr>
          <w:lang w:val="es-VE"/>
        </w:rPr>
        <w:t xml:space="preserve">Conectar los contadores de la sección de </w:t>
      </w:r>
      <w:r w:rsidRPr="00691690">
        <w:rPr>
          <w:b/>
          <w:bCs/>
          <w:lang w:val="es-VE"/>
        </w:rPr>
        <w:t>Estadísticas Básicas</w:t>
      </w:r>
      <w:r w:rsidRPr="00691690">
        <w:rPr>
          <w:lang w:val="es-VE"/>
        </w:rPr>
        <w:t xml:space="preserve"> para que reflejen datos reales en tiempo real.</w:t>
      </w:r>
    </w:p>
    <w:p w14:paraId="7AFD0EE2" w14:textId="77777777" w:rsidR="00691690" w:rsidRPr="00691690" w:rsidRDefault="00691690" w:rsidP="00691690">
      <w:pPr>
        <w:numPr>
          <w:ilvl w:val="1"/>
          <w:numId w:val="16"/>
        </w:numPr>
        <w:rPr>
          <w:lang w:val="es-VE"/>
        </w:rPr>
      </w:pPr>
      <w:r w:rsidRPr="00691690">
        <w:rPr>
          <w:lang w:val="es-VE"/>
        </w:rPr>
        <w:t xml:space="preserve">Finalizar la carga y validación de los datos masivos en el módulo de </w:t>
      </w:r>
      <w:r w:rsidRPr="00691690">
        <w:rPr>
          <w:b/>
          <w:bCs/>
          <w:lang w:val="es-VE"/>
        </w:rPr>
        <w:t>Archivos Cargados</w:t>
      </w:r>
      <w:r w:rsidRPr="00691690">
        <w:rPr>
          <w:lang w:val="es-VE"/>
        </w:rPr>
        <w:t>.</w:t>
      </w:r>
    </w:p>
    <w:p w14:paraId="5930EB89" w14:textId="77777777" w:rsidR="00691690" w:rsidRPr="00691690" w:rsidRDefault="00691690" w:rsidP="00691690">
      <w:pPr>
        <w:numPr>
          <w:ilvl w:val="1"/>
          <w:numId w:val="16"/>
        </w:numPr>
        <w:rPr>
          <w:lang w:val="es-VE"/>
        </w:rPr>
      </w:pPr>
      <w:r w:rsidRPr="00691690">
        <w:rPr>
          <w:lang w:val="es-VE"/>
        </w:rPr>
        <w:t xml:space="preserve">Realizar pruebas integrales de flujo en el formulario de </w:t>
      </w:r>
      <w:r w:rsidRPr="00691690">
        <w:rPr>
          <w:b/>
          <w:bCs/>
          <w:lang w:val="es-VE"/>
        </w:rPr>
        <w:t>Nueva Cita</w:t>
      </w:r>
      <w:r w:rsidRPr="00691690">
        <w:rPr>
          <w:lang w:val="es-VE"/>
        </w:rPr>
        <w:t xml:space="preserve"> para garantizar la correcta vinculación entre pacientes, titulares y agendas médicas</w:t>
      </w:r>
    </w:p>
    <w:p w14:paraId="0B98DBEF" w14:textId="44C8D54A" w:rsidR="00691690" w:rsidRDefault="00691690">
      <w:pPr>
        <w:rPr>
          <w:rFonts w:asciiTheme="majorHAnsi" w:eastAsiaTheme="majorEastAsia" w:hAnsiTheme="majorHAnsi" w:cstheme="majorBidi"/>
          <w:b/>
          <w:kern w:val="28"/>
          <w:sz w:val="28"/>
          <w:szCs w:val="56"/>
        </w:rPr>
      </w:pPr>
    </w:p>
    <w:p w14:paraId="0C1C9EF4" w14:textId="77777777" w:rsidR="00691690" w:rsidRDefault="00691690" w:rsidP="00874AA1">
      <w:pPr>
        <w:pStyle w:val="Ttulo"/>
      </w:pPr>
    </w:p>
    <w:p w14:paraId="5321530F" w14:textId="77777777" w:rsidR="00691690" w:rsidRDefault="00691690" w:rsidP="00874AA1">
      <w:pPr>
        <w:pStyle w:val="Ttulo"/>
      </w:pPr>
    </w:p>
    <w:p w14:paraId="6647FD7D" w14:textId="410AB728" w:rsidR="00076856" w:rsidRPr="00874AA1" w:rsidRDefault="003B25C5" w:rsidP="00874AA1">
      <w:pPr>
        <w:pStyle w:val="Ttulo"/>
      </w:pPr>
      <w:r>
        <w:t>Sistema SGP</w:t>
      </w:r>
    </w:p>
    <w:p w14:paraId="72D47F25" w14:textId="3FD2BE1E" w:rsidR="00076856" w:rsidRPr="00874AA1" w:rsidRDefault="003B25C5" w:rsidP="00874AA1">
      <w:pPr>
        <w:pStyle w:val="Ttulo"/>
      </w:pPr>
      <w:r>
        <w:t>Registrar una Cita</w:t>
      </w:r>
    </w:p>
    <w:p w14:paraId="5D1EAD5E" w14:textId="103D0BFD" w:rsidR="00563FE4" w:rsidRPr="00874AA1" w:rsidRDefault="003B25C5" w:rsidP="00874AA1">
      <w:pPr>
        <w:pStyle w:val="Ttulo1"/>
      </w:pPr>
      <w:r>
        <w:t>Objetivo</w:t>
      </w:r>
    </w:p>
    <w:p w14:paraId="725567EB" w14:textId="33F54DBE" w:rsidR="003B25C5" w:rsidRPr="00874AA1" w:rsidRDefault="003B25C5" w:rsidP="003B25C5">
      <w:pPr>
        <w:pStyle w:val="Listaconvietas"/>
        <w:tabs>
          <w:tab w:val="clear" w:pos="360"/>
          <w:tab w:val="num" w:pos="-360"/>
        </w:tabs>
        <w:ind w:left="360"/>
      </w:pPr>
      <w:r>
        <w:t>Indicar los Módulos mínimos para registrar una cita</w:t>
      </w:r>
    </w:p>
    <w:p w14:paraId="5180A56C" w14:textId="2C657E71" w:rsidR="003B25C5" w:rsidRPr="00874AA1" w:rsidRDefault="003B25C5" w:rsidP="003B25C5">
      <w:pPr>
        <w:pStyle w:val="Listaconvietas"/>
        <w:tabs>
          <w:tab w:val="clear" w:pos="360"/>
          <w:tab w:val="num" w:pos="-360"/>
        </w:tabs>
        <w:ind w:left="360"/>
      </w:pPr>
      <w:r>
        <w:t>Indicar una fecha estimada de entrega para registrar la cita.</w:t>
      </w:r>
    </w:p>
    <w:p w14:paraId="4D4F3506" w14:textId="35688BE3" w:rsidR="00563FE4" w:rsidRPr="00874AA1" w:rsidRDefault="003B25C5" w:rsidP="00874AA1">
      <w:pPr>
        <w:pStyle w:val="Ttulo1"/>
      </w:pPr>
      <w:r>
        <w:t>Módulos Mínimos Necesarios</w:t>
      </w:r>
    </w:p>
    <w:p w14:paraId="72B20D4E" w14:textId="2AB9A20B" w:rsidR="00563FE4" w:rsidRPr="00874AA1" w:rsidRDefault="00EA50E3" w:rsidP="003B25C5">
      <w:pPr>
        <w:pStyle w:val="Listaconvietas"/>
        <w:tabs>
          <w:tab w:val="clear" w:pos="360"/>
          <w:tab w:val="num" w:pos="-360"/>
        </w:tabs>
        <w:ind w:left="360"/>
      </w:pPr>
      <w:r>
        <w:t xml:space="preserve">Modulo Especialidades, Médicos, Horarios, Usuarios, </w:t>
      </w:r>
    </w:p>
    <w:p w14:paraId="33B55948" w14:textId="3D8FD958" w:rsidR="001E3ADA" w:rsidRPr="00874AA1" w:rsidRDefault="00EA50E3" w:rsidP="003B25C5">
      <w:pPr>
        <w:pStyle w:val="Listaconvietas"/>
        <w:tabs>
          <w:tab w:val="clear" w:pos="360"/>
          <w:tab w:val="num" w:pos="-360"/>
        </w:tabs>
        <w:ind w:left="360"/>
      </w:pPr>
      <w:r>
        <w:t xml:space="preserve">Modulo Nueva Cita Titular-Beneficiario, Nueva Cita Autorizado, Lista de las Citas, </w:t>
      </w:r>
    </w:p>
    <w:p w14:paraId="47EE3578" w14:textId="7A7572EA" w:rsidR="003B25C5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estándares de aprendizaje y contenido aquí:"/>
          <w:tag w:val="Cree una lista de estándares de aprendizaje y contenido aquí:"/>
          <w:id w:val="1489433127"/>
          <w:placeholder>
            <w:docPart w:val="0647EB09CB6B4921940C25D2EC325F41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estándares de aprendizaje y contenido aquí</w:t>
          </w:r>
        </w:sdtContent>
      </w:sdt>
    </w:p>
    <w:p w14:paraId="66E5937A" w14:textId="77777777" w:rsidR="00903897" w:rsidRDefault="00903897" w:rsidP="00874AA1">
      <w:pPr>
        <w:pStyle w:val="Ttulo1"/>
      </w:pPr>
    </w:p>
    <w:p w14:paraId="547B49B1" w14:textId="28552E7F" w:rsidR="00563FE4" w:rsidRPr="00874AA1" w:rsidRDefault="003B25C5" w:rsidP="00874AA1">
      <w:pPr>
        <w:pStyle w:val="Ttulo1"/>
      </w:pPr>
      <w:r>
        <w:t>Módulos y Porcentaje de Avance</w:t>
      </w:r>
    </w:p>
    <w:p w14:paraId="18C6F314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2049406706"/>
          <w:placeholder>
            <w:docPart w:val="A1035DEC66CD451CBC4815291A1C4D22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23680FB3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-1516758339"/>
          <w:placeholder>
            <w:docPart w:val="EFD51C52F39B4CE98DB9FA592AB99097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6A2EF9CD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68625387"/>
          <w:placeholder>
            <w:docPart w:val="27A142D864B94794B93AF69C7658CD27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51699632" w14:textId="353B6BB4" w:rsidR="00EA50E3" w:rsidRPr="00874AA1" w:rsidRDefault="00EA50E3" w:rsidP="00EA50E3">
      <w:pPr>
        <w:pStyle w:val="Ttulo1"/>
      </w:pPr>
      <w:r>
        <w:t>Consideraciones</w:t>
      </w:r>
    </w:p>
    <w:p w14:paraId="41FD2A86" w14:textId="6C877D77" w:rsidR="00903897" w:rsidRDefault="00EA50E3" w:rsidP="00EA50E3">
      <w:pPr>
        <w:pStyle w:val="Ttulo1"/>
      </w:pPr>
      <w:r>
        <w:t>. mostrar solo las opciones relacionadas al contexto de la cita</w:t>
      </w:r>
    </w:p>
    <w:p w14:paraId="1470A289" w14:textId="77777777" w:rsidR="00EA50E3" w:rsidRDefault="00EA50E3" w:rsidP="00874AA1">
      <w:pPr>
        <w:pStyle w:val="Ttulo1"/>
      </w:pPr>
    </w:p>
    <w:p w14:paraId="27321B05" w14:textId="23E27708" w:rsidR="00563FE4" w:rsidRPr="00874AA1" w:rsidRDefault="003B25C5" w:rsidP="00874AA1">
      <w:pPr>
        <w:pStyle w:val="Ttulo1"/>
      </w:pPr>
      <w:r>
        <w:t>Procedimientos a Crear</w:t>
      </w:r>
    </w:p>
    <w:p w14:paraId="6B3F6095" w14:textId="77777777" w:rsidR="003B25C5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-1057471436"/>
          <w:placeholder>
            <w:docPart w:val="A6E1D06F08AF4DBA8C23F9456A3391C9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79691D8D" w14:textId="77777777" w:rsidR="003B25C5" w:rsidRPr="00874AA1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-1054388262"/>
          <w:placeholder>
            <w:docPart w:val="A5974C1AC48C44DFBC6E71AEE6FB53C6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509F99F1" w14:textId="77777777" w:rsidR="003B25C5" w:rsidRPr="00874AA1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-966205133"/>
          <w:placeholder>
            <w:docPart w:val="19EB41BDCEBC4231B8372F79FC1EB8BD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4F2A4694" w14:textId="77777777" w:rsidR="00903897" w:rsidRDefault="00903897" w:rsidP="003B25C5">
      <w:pPr>
        <w:pStyle w:val="Ttulo1"/>
      </w:pPr>
    </w:p>
    <w:p w14:paraId="3E8F188A" w14:textId="351DB15F" w:rsidR="003B25C5" w:rsidRDefault="003B25C5" w:rsidP="003B25C5">
      <w:pPr>
        <w:pStyle w:val="Ttulo1"/>
      </w:pPr>
      <w:r>
        <w:t>Respecto a las Estadísticas y Reportes</w:t>
      </w:r>
    </w:p>
    <w:p w14:paraId="1D021600" w14:textId="77777777" w:rsidR="003B25C5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396096197"/>
          <w:placeholder>
            <w:docPart w:val="BA8FF55D74B1411DB6832F85EC692AB7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792C4D7B" w14:textId="77777777" w:rsidR="003B25C5" w:rsidRDefault="003B25C5" w:rsidP="003B25C5">
      <w:pPr>
        <w:pStyle w:val="Listaconvietas"/>
        <w:numPr>
          <w:ilvl w:val="0"/>
          <w:numId w:val="0"/>
        </w:numPr>
        <w:ind w:left="720" w:hanging="360"/>
      </w:pPr>
    </w:p>
    <w:p w14:paraId="6FFF2CD1" w14:textId="6F2EC13D" w:rsidR="003B25C5" w:rsidRDefault="003B25C5" w:rsidP="003B25C5">
      <w:pPr>
        <w:pStyle w:val="Ttulo1"/>
      </w:pPr>
      <w:r>
        <w:t>Eventos externos al proyecto</w:t>
      </w:r>
    </w:p>
    <w:p w14:paraId="432375AA" w14:textId="2B673B9F" w:rsidR="003B25C5" w:rsidRDefault="00000000" w:rsidP="003B25C5">
      <w:pPr>
        <w:pStyle w:val="Listaconvietas"/>
        <w:numPr>
          <w:ilvl w:val="0"/>
          <w:numId w:val="5"/>
        </w:numPr>
        <w:rPr>
          <w:lang w:bidi="es-ES"/>
        </w:rPr>
      </w:pPr>
      <w:sdt>
        <w:sdtPr>
          <w:rPr>
            <w:lang w:bidi="es-ES"/>
          </w:rPr>
          <w:alias w:val="Cree una lista de objetivos aquí:"/>
          <w:tag w:val="Cree una lista de objetivos aquí:"/>
          <w:id w:val="-2067025643"/>
          <w:placeholder>
            <w:docPart w:val="21820C9E6B504A098A77017C4112CF0B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09406F17" w14:textId="77777777" w:rsidR="003B25C5" w:rsidRPr="00874AA1" w:rsidRDefault="003B25C5" w:rsidP="003B25C5">
      <w:pPr>
        <w:pStyle w:val="Listaconvietas"/>
        <w:numPr>
          <w:ilvl w:val="0"/>
          <w:numId w:val="0"/>
        </w:numPr>
        <w:ind w:left="720" w:hanging="360"/>
        <w:rPr>
          <w:lang w:bidi="es-ES"/>
        </w:rPr>
      </w:pPr>
    </w:p>
    <w:p w14:paraId="225AB90F" w14:textId="7E10C9BA" w:rsidR="00563FE4" w:rsidRPr="00874AA1" w:rsidRDefault="003B25C5" w:rsidP="00874AA1">
      <w:pPr>
        <w:pStyle w:val="Ttulo1"/>
      </w:pPr>
      <w:r>
        <w:t>Fecha Estimada:</w:t>
      </w:r>
    </w:p>
    <w:p w14:paraId="0D7A3677" w14:textId="0EB4465C" w:rsidR="00563FE4" w:rsidRPr="00874AA1" w:rsidRDefault="003B25C5" w:rsidP="00874AA1">
      <w:r>
        <w:t>La entrega para registras la cita es para el 00/00/2026.</w:t>
      </w:r>
    </w:p>
    <w:p w14:paraId="0458FD42" w14:textId="0BECFA73" w:rsidR="00044941" w:rsidRPr="00874AA1" w:rsidRDefault="00044941" w:rsidP="003B25C5">
      <w:pPr>
        <w:pStyle w:val="Ttulo1"/>
      </w:pPr>
    </w:p>
    <w:sectPr w:rsidR="00044941" w:rsidRPr="00874AA1" w:rsidSect="00DA23E2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55D7" w14:textId="77777777" w:rsidR="009C7B5C" w:rsidRDefault="009C7B5C" w:rsidP="00524988">
      <w:pPr>
        <w:spacing w:after="0" w:line="240" w:lineRule="auto"/>
      </w:pPr>
      <w:r>
        <w:separator/>
      </w:r>
    </w:p>
  </w:endnote>
  <w:endnote w:type="continuationSeparator" w:id="0">
    <w:p w14:paraId="4E0ED0DC" w14:textId="77777777" w:rsidR="009C7B5C" w:rsidRDefault="009C7B5C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65BED" w14:textId="77777777" w:rsidR="009C7B5C" w:rsidRDefault="009C7B5C" w:rsidP="00524988">
      <w:pPr>
        <w:spacing w:after="0" w:line="240" w:lineRule="auto"/>
      </w:pPr>
      <w:r>
        <w:separator/>
      </w:r>
    </w:p>
  </w:footnote>
  <w:footnote w:type="continuationSeparator" w:id="0">
    <w:p w14:paraId="7F7ADD6D" w14:textId="77777777" w:rsidR="009C7B5C" w:rsidRDefault="009C7B5C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4066F7"/>
    <w:multiLevelType w:val="multilevel"/>
    <w:tmpl w:val="E11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69CF"/>
    <w:multiLevelType w:val="multilevel"/>
    <w:tmpl w:val="D0B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C16FB"/>
    <w:multiLevelType w:val="multilevel"/>
    <w:tmpl w:val="895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75B90"/>
    <w:multiLevelType w:val="multilevel"/>
    <w:tmpl w:val="F0F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096D"/>
    <w:multiLevelType w:val="multilevel"/>
    <w:tmpl w:val="A81C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F4BDC"/>
    <w:multiLevelType w:val="multilevel"/>
    <w:tmpl w:val="032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B5151"/>
    <w:multiLevelType w:val="multilevel"/>
    <w:tmpl w:val="D02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30C61"/>
    <w:multiLevelType w:val="multilevel"/>
    <w:tmpl w:val="330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97A64"/>
    <w:multiLevelType w:val="hybridMultilevel"/>
    <w:tmpl w:val="3956FEB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1818CE"/>
    <w:multiLevelType w:val="multilevel"/>
    <w:tmpl w:val="A22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16CDD"/>
    <w:multiLevelType w:val="multilevel"/>
    <w:tmpl w:val="624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E25D1"/>
    <w:multiLevelType w:val="multilevel"/>
    <w:tmpl w:val="0B4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386024">
    <w:abstractNumId w:val="15"/>
  </w:num>
  <w:num w:numId="2" w16cid:durableId="1082333729">
    <w:abstractNumId w:val="8"/>
  </w:num>
  <w:num w:numId="3" w16cid:durableId="927420803">
    <w:abstractNumId w:val="2"/>
  </w:num>
  <w:num w:numId="4" w16cid:durableId="667489332">
    <w:abstractNumId w:val="0"/>
  </w:num>
  <w:num w:numId="5" w16cid:durableId="881019934">
    <w:abstractNumId w:val="11"/>
  </w:num>
  <w:num w:numId="6" w16cid:durableId="1125122812">
    <w:abstractNumId w:val="12"/>
  </w:num>
  <w:num w:numId="7" w16cid:durableId="1214197627">
    <w:abstractNumId w:val="7"/>
  </w:num>
  <w:num w:numId="8" w16cid:durableId="1654597242">
    <w:abstractNumId w:val="4"/>
  </w:num>
  <w:num w:numId="9" w16cid:durableId="245959645">
    <w:abstractNumId w:val="10"/>
  </w:num>
  <w:num w:numId="10" w16cid:durableId="318076361">
    <w:abstractNumId w:val="9"/>
  </w:num>
  <w:num w:numId="11" w16cid:durableId="1027291130">
    <w:abstractNumId w:val="14"/>
  </w:num>
  <w:num w:numId="12" w16cid:durableId="1664895683">
    <w:abstractNumId w:val="3"/>
  </w:num>
  <w:num w:numId="13" w16cid:durableId="1871382112">
    <w:abstractNumId w:val="13"/>
  </w:num>
  <w:num w:numId="14" w16cid:durableId="1541749180">
    <w:abstractNumId w:val="5"/>
  </w:num>
  <w:num w:numId="15" w16cid:durableId="1619948375">
    <w:abstractNumId w:val="1"/>
  </w:num>
  <w:num w:numId="16" w16cid:durableId="2321991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5"/>
    <w:rsid w:val="00044941"/>
    <w:rsid w:val="00044ED9"/>
    <w:rsid w:val="00076856"/>
    <w:rsid w:val="00097C80"/>
    <w:rsid w:val="00151A42"/>
    <w:rsid w:val="001D3008"/>
    <w:rsid w:val="001E3ADA"/>
    <w:rsid w:val="002261A4"/>
    <w:rsid w:val="002F1EA7"/>
    <w:rsid w:val="00304DFA"/>
    <w:rsid w:val="003169C1"/>
    <w:rsid w:val="003B25C5"/>
    <w:rsid w:val="00432A3E"/>
    <w:rsid w:val="00481FAD"/>
    <w:rsid w:val="00483FFD"/>
    <w:rsid w:val="004C38B2"/>
    <w:rsid w:val="005244D5"/>
    <w:rsid w:val="00524988"/>
    <w:rsid w:val="00563FE4"/>
    <w:rsid w:val="005733DE"/>
    <w:rsid w:val="00575138"/>
    <w:rsid w:val="00575C9D"/>
    <w:rsid w:val="005854E9"/>
    <w:rsid w:val="00635D86"/>
    <w:rsid w:val="00646886"/>
    <w:rsid w:val="00691690"/>
    <w:rsid w:val="007815A3"/>
    <w:rsid w:val="00783197"/>
    <w:rsid w:val="00874AA1"/>
    <w:rsid w:val="008D6DCB"/>
    <w:rsid w:val="00903897"/>
    <w:rsid w:val="009C7B5C"/>
    <w:rsid w:val="00A774AA"/>
    <w:rsid w:val="00BD6404"/>
    <w:rsid w:val="00DA23E2"/>
    <w:rsid w:val="00EA50E3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8457F"/>
  <w15:chartTrackingRefBased/>
  <w15:docId w15:val="{F3DFA01F-DDAA-4260-A583-0EC203DB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Ttulo1">
    <w:name w:val="heading 1"/>
    <w:basedOn w:val="Normal"/>
    <w:link w:val="Ttulo1C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tulo">
    <w:name w:val="Title"/>
    <w:basedOn w:val="Normal"/>
    <w:next w:val="Normal"/>
    <w:link w:val="TtuloC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6916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quino\AppData\Roaming\Microsoft\Templates\Aprendizaje%20basado%20en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47EB09CB6B4921940C25D2EC32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EFE92-8D48-4E3D-832A-0D87617555DB}"/>
      </w:docPartPr>
      <w:docPartBody>
        <w:p w:rsidR="00536449" w:rsidRDefault="00000000">
          <w:pPr>
            <w:pStyle w:val="0647EB09CB6B4921940C25D2EC325F41"/>
          </w:pPr>
          <w:r w:rsidRPr="00874AA1">
            <w:rPr>
              <w:lang w:bidi="es-ES"/>
            </w:rPr>
            <w:t>Crear una lista de estándares de aprendizaje y contenido aquí</w:t>
          </w:r>
        </w:p>
      </w:docPartBody>
    </w:docPart>
    <w:docPart>
      <w:docPartPr>
        <w:name w:val="A1035DEC66CD451CBC4815291A1C4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B1DC9-A7F4-4278-ADB6-B553500EB51E}"/>
      </w:docPartPr>
      <w:docPartBody>
        <w:p w:rsidR="00536449" w:rsidRDefault="00000000">
          <w:pPr>
            <w:pStyle w:val="A1035DEC66CD451CBC4815291A1C4D22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EFD51C52F39B4CE98DB9FA592AB99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55BF5-AF60-45D6-A7BC-371580BF861D}"/>
      </w:docPartPr>
      <w:docPartBody>
        <w:p w:rsidR="00536449" w:rsidRDefault="00000000">
          <w:pPr>
            <w:pStyle w:val="EFD51C52F39B4CE98DB9FA592AB9909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27A142D864B94794B93AF69C7658C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9278B-5CA4-46C8-8B6D-6E039F36937F}"/>
      </w:docPartPr>
      <w:docPartBody>
        <w:p w:rsidR="00536449" w:rsidRDefault="00000000">
          <w:pPr>
            <w:pStyle w:val="27A142D864B94794B93AF69C7658CD2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A6E1D06F08AF4DBA8C23F9456A339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DA7E3-5324-4096-9040-8F4CC8D3C3CE}"/>
      </w:docPartPr>
      <w:docPartBody>
        <w:p w:rsidR="00536449" w:rsidRDefault="006A237D" w:rsidP="006A237D">
          <w:pPr>
            <w:pStyle w:val="A6E1D06F08AF4DBA8C23F9456A3391C9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A5974C1AC48C44DFBC6E71AEE6FB5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DDAE5-D2DB-4472-BC3B-021523285A9E}"/>
      </w:docPartPr>
      <w:docPartBody>
        <w:p w:rsidR="00536449" w:rsidRDefault="006A237D" w:rsidP="006A237D">
          <w:pPr>
            <w:pStyle w:val="A5974C1AC48C44DFBC6E71AEE6FB53C6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19EB41BDCEBC4231B8372F79FC1EB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0E027-2674-49A1-BB04-C943314E30C3}"/>
      </w:docPartPr>
      <w:docPartBody>
        <w:p w:rsidR="00536449" w:rsidRDefault="006A237D" w:rsidP="006A237D">
          <w:pPr>
            <w:pStyle w:val="19EB41BDCEBC4231B8372F79FC1EB8BD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BA8FF55D74B1411DB6832F85EC692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2E33F-5E84-4356-82A5-85A7B93C5E18}"/>
      </w:docPartPr>
      <w:docPartBody>
        <w:p w:rsidR="00536449" w:rsidRDefault="006A237D" w:rsidP="006A237D">
          <w:pPr>
            <w:pStyle w:val="BA8FF55D74B1411DB6832F85EC692AB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21820C9E6B504A098A77017C4112C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29615-6BF8-44B9-B59F-1ECCB616CDBD}"/>
      </w:docPartPr>
      <w:docPartBody>
        <w:p w:rsidR="00536449" w:rsidRDefault="006A237D" w:rsidP="006A237D">
          <w:pPr>
            <w:pStyle w:val="21820C9E6B504A098A77017C4112CF0B"/>
          </w:pPr>
          <w:r w:rsidRPr="00874AA1">
            <w:rPr>
              <w:lang w:bidi="es-ES"/>
            </w:rPr>
            <w:t>Crear una lista de objetivos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7D"/>
    <w:rsid w:val="002A70CB"/>
    <w:rsid w:val="00304DFA"/>
    <w:rsid w:val="00536449"/>
    <w:rsid w:val="005E5D3A"/>
    <w:rsid w:val="006A237D"/>
    <w:rsid w:val="00790949"/>
    <w:rsid w:val="008D6DCB"/>
    <w:rsid w:val="00BD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647EB09CB6B4921940C25D2EC325F41">
    <w:name w:val="0647EB09CB6B4921940C25D2EC325F41"/>
  </w:style>
  <w:style w:type="paragraph" w:customStyle="1" w:styleId="A1035DEC66CD451CBC4815291A1C4D22">
    <w:name w:val="A1035DEC66CD451CBC4815291A1C4D22"/>
  </w:style>
  <w:style w:type="paragraph" w:customStyle="1" w:styleId="EFD51C52F39B4CE98DB9FA592AB99097">
    <w:name w:val="EFD51C52F39B4CE98DB9FA592AB99097"/>
  </w:style>
  <w:style w:type="paragraph" w:customStyle="1" w:styleId="27A142D864B94794B93AF69C7658CD27">
    <w:name w:val="27A142D864B94794B93AF69C7658CD27"/>
  </w:style>
  <w:style w:type="paragraph" w:customStyle="1" w:styleId="A6E1D06F08AF4DBA8C23F9456A3391C9">
    <w:name w:val="A6E1D06F08AF4DBA8C23F9456A3391C9"/>
    <w:rsid w:val="006A237D"/>
  </w:style>
  <w:style w:type="paragraph" w:customStyle="1" w:styleId="A5974C1AC48C44DFBC6E71AEE6FB53C6">
    <w:name w:val="A5974C1AC48C44DFBC6E71AEE6FB53C6"/>
    <w:rsid w:val="006A237D"/>
  </w:style>
  <w:style w:type="paragraph" w:customStyle="1" w:styleId="19EB41BDCEBC4231B8372F79FC1EB8BD">
    <w:name w:val="19EB41BDCEBC4231B8372F79FC1EB8BD"/>
    <w:rsid w:val="006A237D"/>
  </w:style>
  <w:style w:type="paragraph" w:customStyle="1" w:styleId="BA8FF55D74B1411DB6832F85EC692AB7">
    <w:name w:val="BA8FF55D74B1411DB6832F85EC692AB7"/>
    <w:rsid w:val="006A237D"/>
  </w:style>
  <w:style w:type="paragraph" w:customStyle="1" w:styleId="21820C9E6B504A098A77017C4112CF0B">
    <w:name w:val="21820C9E6B504A098A77017C4112CF0B"/>
    <w:rsid w:val="006A23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Aprendizaje basado en proyectos.dotx</Template>
  <TotalTime>15</TotalTime>
  <Pages>6</Pages>
  <Words>1134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jaquino</dc:creator>
  <cp:keywords/>
  <dc:description/>
  <cp:lastModifiedBy>jaquino</cp:lastModifiedBy>
  <cp:revision>4</cp:revision>
  <dcterms:created xsi:type="dcterms:W3CDTF">2026-09-25T14:53:00Z</dcterms:created>
  <dcterms:modified xsi:type="dcterms:W3CDTF">2026-10-14T19:47:00Z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
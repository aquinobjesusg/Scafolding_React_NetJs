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B843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INFORME DE CONFIGURACIÓN Y OPCIONES DEL SISTEMA DE GESTIÓN DE PACIENTES (SGP)</w:t>
      </w:r>
    </w:p>
    <w:p w14:paraId="0B25C972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1. Módulo de Autenticación / Inicio de Sesión</w:t>
      </w:r>
    </w:p>
    <w:p w14:paraId="43ADCB7E" w14:textId="77777777" w:rsidR="00A16618" w:rsidRPr="00A16618" w:rsidRDefault="00A16618" w:rsidP="00A16618">
      <w:pPr>
        <w:numPr>
          <w:ilvl w:val="0"/>
          <w:numId w:val="17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Inicio de Sesión </w:t>
      </w:r>
    </w:p>
    <w:p w14:paraId="7D6479A3" w14:textId="77777777" w:rsidR="00A16618" w:rsidRPr="00A16618" w:rsidRDefault="00A16618" w:rsidP="00A16618">
      <w:pPr>
        <w:numPr>
          <w:ilvl w:val="0"/>
          <w:numId w:val="17"/>
        </w:numPr>
        <w:rPr>
          <w:lang w:val="es-VE"/>
        </w:rPr>
      </w:pPr>
      <w:r w:rsidRPr="00A16618">
        <w:rPr>
          <w:b/>
          <w:bCs/>
          <w:lang w:val="es-VE"/>
        </w:rPr>
        <w:t>Opciones de Menú / Campos:</w:t>
      </w:r>
    </w:p>
    <w:p w14:paraId="129B4C64" w14:textId="77777777" w:rsidR="00A16618" w:rsidRPr="00A16618" w:rsidRDefault="00A16618" w:rsidP="00A16618">
      <w:pPr>
        <w:numPr>
          <w:ilvl w:val="1"/>
          <w:numId w:val="17"/>
        </w:numPr>
        <w:rPr>
          <w:lang w:val="es-VE"/>
        </w:rPr>
      </w:pPr>
      <w:r w:rsidRPr="00A16618">
        <w:rPr>
          <w:lang w:val="es-VE"/>
        </w:rPr>
        <w:t xml:space="preserve">Correo Electrónico </w:t>
      </w:r>
    </w:p>
    <w:p w14:paraId="6ACE5AA3" w14:textId="77777777" w:rsidR="00A16618" w:rsidRPr="00A16618" w:rsidRDefault="00A16618" w:rsidP="00A16618">
      <w:pPr>
        <w:numPr>
          <w:ilvl w:val="1"/>
          <w:numId w:val="17"/>
        </w:numPr>
        <w:rPr>
          <w:lang w:val="es-VE"/>
        </w:rPr>
      </w:pPr>
      <w:r w:rsidRPr="00A16618">
        <w:rPr>
          <w:lang w:val="es-VE"/>
        </w:rPr>
        <w:t xml:space="preserve">Contraseña </w:t>
      </w:r>
    </w:p>
    <w:p w14:paraId="097815E8" w14:textId="77777777" w:rsidR="00A16618" w:rsidRPr="00A16618" w:rsidRDefault="00A16618" w:rsidP="00A16618">
      <w:pPr>
        <w:numPr>
          <w:ilvl w:val="1"/>
          <w:numId w:val="17"/>
        </w:numPr>
        <w:rPr>
          <w:lang w:val="es-VE"/>
        </w:rPr>
      </w:pPr>
      <w:r w:rsidRPr="00A16618">
        <w:rPr>
          <w:lang w:val="es-VE"/>
        </w:rPr>
        <w:t xml:space="preserve">Botón </w:t>
      </w:r>
      <w:r w:rsidRPr="00A16618">
        <w:rPr>
          <w:b/>
          <w:bCs/>
          <w:lang w:val="es-VE"/>
        </w:rPr>
        <w:t>Entrar</w:t>
      </w:r>
    </w:p>
    <w:p w14:paraId="5EED0DF7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2. Panel de Control Principal (</w:t>
      </w:r>
      <w:proofErr w:type="spellStart"/>
      <w:r w:rsidRPr="00A16618">
        <w:rPr>
          <w:b/>
          <w:bCs/>
          <w:lang w:val="es-VE"/>
        </w:rPr>
        <w:t>Dashboard</w:t>
      </w:r>
      <w:proofErr w:type="spellEnd"/>
      <w:r w:rsidRPr="00A16618">
        <w:rPr>
          <w:b/>
          <w:bCs/>
          <w:lang w:val="es-VE"/>
        </w:rPr>
        <w:t>)</w:t>
      </w:r>
    </w:p>
    <w:p w14:paraId="473DAEC5" w14:textId="77777777" w:rsidR="00A16618" w:rsidRPr="00A16618" w:rsidRDefault="00A16618" w:rsidP="00A16618">
      <w:pPr>
        <w:numPr>
          <w:ilvl w:val="0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Bienvenido al Panel de Control </w:t>
      </w:r>
    </w:p>
    <w:p w14:paraId="2466A6F1" w14:textId="77777777" w:rsidR="00A16618" w:rsidRPr="00A16618" w:rsidRDefault="00A16618" w:rsidP="00A16618">
      <w:pPr>
        <w:numPr>
          <w:ilvl w:val="0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Funcionalidad:</w:t>
      </w:r>
      <w:r w:rsidRPr="00A16618">
        <w:rPr>
          <w:lang w:val="es-VE"/>
        </w:rPr>
        <w:t xml:space="preserve"> Muestra el saludo al usuario activo (ej. </w:t>
      </w:r>
      <w:proofErr w:type="spellStart"/>
      <w:r w:rsidRPr="00A16618">
        <w:rPr>
          <w:i/>
          <w:iCs/>
          <w:lang w:val="es-VE"/>
        </w:rPr>
        <w:t>gabriela</w:t>
      </w:r>
      <w:proofErr w:type="spellEnd"/>
      <w:r w:rsidRPr="00A16618">
        <w:rPr>
          <w:lang w:val="es-VE"/>
        </w:rPr>
        <w:t xml:space="preserve">) y la opción de </w:t>
      </w:r>
      <w:r w:rsidRPr="00A16618">
        <w:rPr>
          <w:b/>
          <w:bCs/>
          <w:lang w:val="es-VE"/>
        </w:rPr>
        <w:t>Cerrar Sesión</w:t>
      </w:r>
      <w:r w:rsidRPr="00A16618">
        <w:rPr>
          <w:lang w:val="es-VE"/>
        </w:rPr>
        <w:t xml:space="preserve">. Presenta los accesos directos principales según el rol del usuario: </w:t>
      </w:r>
    </w:p>
    <w:p w14:paraId="111F2A32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Usuarios - Roles:</w:t>
      </w:r>
      <w:r w:rsidRPr="00A16618">
        <w:rPr>
          <w:lang w:val="es-VE"/>
        </w:rPr>
        <w:t xml:space="preserve"> Gestión de cuentas y privilegios. </w:t>
      </w:r>
    </w:p>
    <w:p w14:paraId="73A26DF1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Configuración:</w:t>
      </w:r>
      <w:r w:rsidRPr="00A16618">
        <w:rPr>
          <w:lang w:val="es-VE"/>
        </w:rPr>
        <w:t xml:space="preserve"> Parámetros generales, especialidades, etarios, géneros, tipos de empleado, módulos y estatus de citas. </w:t>
      </w:r>
    </w:p>
    <w:p w14:paraId="3960B614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Horarios - Médicos:</w:t>
      </w:r>
      <w:r w:rsidRPr="00A16618">
        <w:rPr>
          <w:lang w:val="es-VE"/>
        </w:rPr>
        <w:t xml:space="preserve"> Administración de médicos y cronogramas. </w:t>
      </w:r>
    </w:p>
    <w:p w14:paraId="4E35FD19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Titular - Beneficiario:</w:t>
      </w:r>
      <w:r w:rsidRPr="00A16618">
        <w:rPr>
          <w:lang w:val="es-VE"/>
        </w:rPr>
        <w:t xml:space="preserve"> Gestión de carga familiar y titulares. </w:t>
      </w:r>
    </w:p>
    <w:p w14:paraId="083B8E23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Pacientes Cortesía:</w:t>
      </w:r>
      <w:r w:rsidRPr="00A16618">
        <w:rPr>
          <w:lang w:val="es-VE"/>
        </w:rPr>
        <w:t xml:space="preserve"> Listado y registro de pacientes de cortesía. </w:t>
      </w:r>
    </w:p>
    <w:p w14:paraId="6FC89753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Citas - DAS - Laboratorio - Odontología:</w:t>
      </w:r>
      <w:r w:rsidRPr="00A16618">
        <w:rPr>
          <w:lang w:val="es-VE"/>
        </w:rPr>
        <w:t xml:space="preserve"> Gestión operativa de citas generales y módulos especializados. </w:t>
      </w:r>
    </w:p>
    <w:p w14:paraId="7D623758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Interfaces:</w:t>
      </w:r>
      <w:r w:rsidRPr="00A16618">
        <w:rPr>
          <w:lang w:val="es-VE"/>
        </w:rPr>
        <w:t xml:space="preserve"> Carga y actualización de archivos. </w:t>
      </w:r>
    </w:p>
    <w:p w14:paraId="3BF23643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Interactiva Paciente - Protocolo:</w:t>
      </w:r>
      <w:r w:rsidRPr="00A16618">
        <w:rPr>
          <w:lang w:val="es-VE"/>
        </w:rPr>
        <w:t xml:space="preserve"> Pantalla interactiva de </w:t>
      </w:r>
      <w:proofErr w:type="spellStart"/>
      <w:r w:rsidRPr="00A16618">
        <w:rPr>
          <w:lang w:val="es-VE"/>
        </w:rPr>
        <w:t>triaje</w:t>
      </w:r>
      <w:proofErr w:type="spellEnd"/>
      <w:r w:rsidRPr="00A16618">
        <w:rPr>
          <w:lang w:val="es-VE"/>
        </w:rPr>
        <w:t xml:space="preserve"> y pacientes. </w:t>
      </w:r>
    </w:p>
    <w:p w14:paraId="56187597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Estadísticas - Reportes:</w:t>
      </w:r>
      <w:r w:rsidRPr="00A16618">
        <w:rPr>
          <w:lang w:val="es-VE"/>
        </w:rPr>
        <w:t xml:space="preserve"> Consultas analíticas y reportes del sistema. </w:t>
      </w:r>
    </w:p>
    <w:p w14:paraId="0364061D" w14:textId="77777777" w:rsidR="00A16618" w:rsidRPr="00A16618" w:rsidRDefault="00A16618" w:rsidP="00A16618">
      <w:pPr>
        <w:numPr>
          <w:ilvl w:val="1"/>
          <w:numId w:val="18"/>
        </w:numPr>
        <w:rPr>
          <w:lang w:val="es-VE"/>
        </w:rPr>
      </w:pPr>
      <w:r w:rsidRPr="00A16618">
        <w:rPr>
          <w:b/>
          <w:bCs/>
          <w:lang w:val="es-VE"/>
        </w:rPr>
        <w:t>Trazabilidad:</w:t>
      </w:r>
      <w:r w:rsidRPr="00A16618">
        <w:rPr>
          <w:lang w:val="es-VE"/>
        </w:rPr>
        <w:t xml:space="preserve"> Registro de auditoría y eventos de los usuarios. </w:t>
      </w:r>
    </w:p>
    <w:p w14:paraId="2F4B3B5C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3. Módulo de Usuarios y Roles</w:t>
      </w:r>
    </w:p>
    <w:p w14:paraId="7431146E" w14:textId="77777777" w:rsidR="00A16618" w:rsidRPr="00A16618" w:rsidRDefault="00A16618" w:rsidP="00A16618">
      <w:pPr>
        <w:numPr>
          <w:ilvl w:val="0"/>
          <w:numId w:val="19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Gestión de Usuario y Roles </w:t>
      </w:r>
    </w:p>
    <w:p w14:paraId="19E9C244" w14:textId="77777777" w:rsidR="00A16618" w:rsidRPr="00A16618" w:rsidRDefault="00A16618" w:rsidP="00A16618">
      <w:pPr>
        <w:numPr>
          <w:ilvl w:val="0"/>
          <w:numId w:val="19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37CE5962" w14:textId="77777777" w:rsidR="00A16618" w:rsidRPr="00A16618" w:rsidRDefault="00A16618" w:rsidP="00A16618">
      <w:pPr>
        <w:numPr>
          <w:ilvl w:val="1"/>
          <w:numId w:val="19"/>
        </w:numPr>
        <w:rPr>
          <w:lang w:val="es-VE"/>
        </w:rPr>
      </w:pPr>
      <w:r w:rsidRPr="00A16618">
        <w:rPr>
          <w:b/>
          <w:bCs/>
          <w:lang w:val="es-VE"/>
        </w:rPr>
        <w:t>Lista de Usuarios:</w:t>
      </w:r>
      <w:r w:rsidRPr="00A16618">
        <w:rPr>
          <w:lang w:val="es-VE"/>
        </w:rPr>
        <w:t xml:space="preserve"> Permite visualizar los usuarios registrados, sus correos, roles asignados y módulos correspondientes (ej. Secretaria, Administrador, Protocolo). </w:t>
      </w:r>
    </w:p>
    <w:p w14:paraId="0247E4AA" w14:textId="77777777" w:rsidR="00A16618" w:rsidRPr="00A16618" w:rsidRDefault="00A16618" w:rsidP="00A16618">
      <w:pPr>
        <w:numPr>
          <w:ilvl w:val="1"/>
          <w:numId w:val="19"/>
        </w:numPr>
        <w:rPr>
          <w:lang w:val="es-VE"/>
        </w:rPr>
      </w:pPr>
      <w:r w:rsidRPr="00A16618">
        <w:rPr>
          <w:b/>
          <w:bCs/>
          <w:lang w:val="es-VE"/>
        </w:rPr>
        <w:t>Lista de Roles:</w:t>
      </w:r>
      <w:r w:rsidRPr="00A16618">
        <w:rPr>
          <w:lang w:val="es-VE"/>
        </w:rPr>
        <w:t xml:space="preserve"> Muestra los perfiles de usuario disponibles en el sistema (Secretaria, Recepcionista, Protocolo, Coordinador, Administrador). </w:t>
      </w:r>
    </w:p>
    <w:p w14:paraId="1B1BFBFE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4. Módulo de Configuración</w:t>
      </w:r>
    </w:p>
    <w:p w14:paraId="1B9EF587" w14:textId="77777777" w:rsidR="00A16618" w:rsidRPr="00A16618" w:rsidRDefault="00A16618" w:rsidP="00A16618">
      <w:pPr>
        <w:numPr>
          <w:ilvl w:val="0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Configuración General </w:t>
      </w:r>
    </w:p>
    <w:p w14:paraId="3C3DF3A4" w14:textId="77777777" w:rsidR="00A16618" w:rsidRPr="00A16618" w:rsidRDefault="00A16618" w:rsidP="00A16618">
      <w:pPr>
        <w:numPr>
          <w:ilvl w:val="0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lastRenderedPageBreak/>
        <w:t>Opciones y Pantallas Dependientes:</w:t>
      </w:r>
    </w:p>
    <w:p w14:paraId="2FB8ABE0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Especialidades:</w:t>
      </w:r>
      <w:r w:rsidRPr="00A16618">
        <w:rPr>
          <w:lang w:val="es-VE"/>
        </w:rPr>
        <w:t xml:space="preserve"> Configuración de especialidades médicas (ej. Medicina Interna, Pediatría, Ginecología), turnos (mañana/tarde) y ubicación física. </w:t>
      </w:r>
    </w:p>
    <w:p w14:paraId="5AA68D49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Parámetros Generales:</w:t>
      </w:r>
      <w:r w:rsidRPr="00A16618">
        <w:rPr>
          <w:lang w:val="es-VE"/>
        </w:rPr>
        <w:t xml:space="preserve"> Configuración de reglas como beneficiarios según edad o sin cédula de identidad. </w:t>
      </w:r>
    </w:p>
    <w:p w14:paraId="42870C5A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Género:</w:t>
      </w:r>
      <w:r w:rsidRPr="00A16618">
        <w:rPr>
          <w:lang w:val="es-VE"/>
        </w:rPr>
        <w:t xml:space="preserve"> Listado de géneros (Masculino, Femenino). </w:t>
      </w:r>
    </w:p>
    <w:p w14:paraId="51F1A293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Etario:</w:t>
      </w:r>
      <w:r w:rsidRPr="00A16618">
        <w:rPr>
          <w:lang w:val="es-VE"/>
        </w:rPr>
        <w:t xml:space="preserve"> Definición de rangos de edad (ej. 0-5, 6-10, 11-15 años). </w:t>
      </w:r>
    </w:p>
    <w:p w14:paraId="3DF6BEFD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Tipo de Empleado:</w:t>
      </w:r>
      <w:r w:rsidRPr="00A16618">
        <w:rPr>
          <w:lang w:val="es-VE"/>
        </w:rPr>
        <w:t xml:space="preserve"> Clasificación del personal (Activo, Jubilado, Cortesía, Pensionado). </w:t>
      </w:r>
    </w:p>
    <w:p w14:paraId="3E09C4BB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Estado de la Cita:</w:t>
      </w:r>
      <w:r w:rsidRPr="00A16618">
        <w:rPr>
          <w:lang w:val="es-VE"/>
        </w:rPr>
        <w:t xml:space="preserve"> Gestión de estatus (Pendientes, Canceladas, Reprogramada, Anulada, Atendida, Ausente). </w:t>
      </w:r>
    </w:p>
    <w:p w14:paraId="17CD0517" w14:textId="77777777" w:rsidR="00A16618" w:rsidRPr="00A16618" w:rsidRDefault="00A16618" w:rsidP="00A16618">
      <w:pPr>
        <w:numPr>
          <w:ilvl w:val="1"/>
          <w:numId w:val="20"/>
        </w:numPr>
        <w:rPr>
          <w:lang w:val="es-VE"/>
        </w:rPr>
      </w:pPr>
      <w:r w:rsidRPr="00A16618">
        <w:rPr>
          <w:b/>
          <w:bCs/>
          <w:lang w:val="es-VE"/>
        </w:rPr>
        <w:t>Módulo:</w:t>
      </w:r>
      <w:r w:rsidRPr="00A16618">
        <w:rPr>
          <w:lang w:val="es-VE"/>
        </w:rPr>
        <w:t xml:space="preserve"> Configuración y asociación de los módulos operativos (Citas generales, Laboratorio, Odontología). </w:t>
      </w:r>
    </w:p>
    <w:p w14:paraId="2F48FDF3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5. Módulo de Horarios - Médicos</w:t>
      </w:r>
    </w:p>
    <w:p w14:paraId="1E432EC4" w14:textId="77777777" w:rsidR="00A16618" w:rsidRPr="00A16618" w:rsidRDefault="00A16618" w:rsidP="00A16618">
      <w:pPr>
        <w:numPr>
          <w:ilvl w:val="0"/>
          <w:numId w:val="21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Horarios y Médicos </w:t>
      </w:r>
    </w:p>
    <w:p w14:paraId="1265E6BA" w14:textId="77777777" w:rsidR="00A16618" w:rsidRPr="00A16618" w:rsidRDefault="00A16618" w:rsidP="00A16618">
      <w:pPr>
        <w:numPr>
          <w:ilvl w:val="0"/>
          <w:numId w:val="21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6A513905" w14:textId="77777777" w:rsidR="00A16618" w:rsidRPr="00A16618" w:rsidRDefault="00A16618" w:rsidP="00A16618">
      <w:pPr>
        <w:numPr>
          <w:ilvl w:val="1"/>
          <w:numId w:val="21"/>
        </w:numPr>
        <w:rPr>
          <w:lang w:val="es-VE"/>
        </w:rPr>
      </w:pPr>
      <w:r w:rsidRPr="00A16618">
        <w:rPr>
          <w:b/>
          <w:bCs/>
          <w:lang w:val="es-VE"/>
        </w:rPr>
        <w:t>Médicos:</w:t>
      </w:r>
      <w:r w:rsidRPr="00A16618">
        <w:rPr>
          <w:lang w:val="es-VE"/>
        </w:rPr>
        <w:t xml:space="preserve"> Listado de profesionales de la salud con su respectiva especialidad, opciones para agregar y modificar registros. </w:t>
      </w:r>
    </w:p>
    <w:p w14:paraId="490571A6" w14:textId="77777777" w:rsidR="00A16618" w:rsidRPr="00A16618" w:rsidRDefault="00A16618" w:rsidP="00A16618">
      <w:pPr>
        <w:numPr>
          <w:ilvl w:val="1"/>
          <w:numId w:val="21"/>
        </w:numPr>
        <w:rPr>
          <w:lang w:val="es-VE"/>
        </w:rPr>
      </w:pPr>
      <w:r w:rsidRPr="00A16618">
        <w:rPr>
          <w:b/>
          <w:bCs/>
          <w:lang w:val="es-VE"/>
        </w:rPr>
        <w:t>Horarios:</w:t>
      </w:r>
      <w:r w:rsidRPr="00A16618">
        <w:rPr>
          <w:lang w:val="es-VE"/>
        </w:rPr>
        <w:t xml:space="preserve"> Asignación de turnos (mañana/tarde) por días de la semana (Lunes a Domingo), búsqueda y guardado de disponibilidad. </w:t>
      </w:r>
    </w:p>
    <w:p w14:paraId="70E5B84E" w14:textId="77777777" w:rsidR="00A16618" w:rsidRPr="00A16618" w:rsidRDefault="00A16618" w:rsidP="00A16618">
      <w:pPr>
        <w:numPr>
          <w:ilvl w:val="1"/>
          <w:numId w:val="21"/>
        </w:numPr>
        <w:rPr>
          <w:lang w:val="es-VE"/>
        </w:rPr>
      </w:pPr>
      <w:r w:rsidRPr="00A16618">
        <w:rPr>
          <w:b/>
          <w:bCs/>
          <w:lang w:val="es-VE"/>
        </w:rPr>
        <w:t>Cronograma de Especialidades (DAS):</w:t>
      </w:r>
      <w:r w:rsidRPr="00A16618">
        <w:rPr>
          <w:lang w:val="es-VE"/>
        </w:rPr>
        <w:t xml:space="preserve"> Visualización general de la planificación semanal de la Dirección de Asistencia y Salud (Medicina General, Interna, Ginecología, Pediatría, Fisioterapia, Urología, Ecografía, Psicología, etc.). </w:t>
      </w:r>
    </w:p>
    <w:p w14:paraId="37DC81B8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6. Módulo de Titular - Beneficiario</w:t>
      </w:r>
    </w:p>
    <w:p w14:paraId="21695393" w14:textId="77777777" w:rsidR="00A16618" w:rsidRPr="00A16618" w:rsidRDefault="00A16618" w:rsidP="00A16618">
      <w:pPr>
        <w:numPr>
          <w:ilvl w:val="0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Titular Beneficiario </w:t>
      </w:r>
    </w:p>
    <w:p w14:paraId="60B7FF2C" w14:textId="77777777" w:rsidR="00A16618" w:rsidRPr="00A16618" w:rsidRDefault="00A16618" w:rsidP="00A16618">
      <w:pPr>
        <w:numPr>
          <w:ilvl w:val="0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0DC533D9" w14:textId="77777777" w:rsidR="00A16618" w:rsidRPr="00A16618" w:rsidRDefault="00A16618" w:rsidP="00A16618">
      <w:pPr>
        <w:numPr>
          <w:ilvl w:val="1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Listado de Titulares:</w:t>
      </w:r>
      <w:r w:rsidRPr="00A16618">
        <w:rPr>
          <w:lang w:val="es-VE"/>
        </w:rPr>
        <w:t xml:space="preserve"> Búsqueda general por cédula, nombres, universidades o entes adscritos, con opciones de visualización, edición y eliminación. </w:t>
      </w:r>
    </w:p>
    <w:p w14:paraId="6162BEC8" w14:textId="77777777" w:rsidR="00A16618" w:rsidRPr="00A16618" w:rsidRDefault="00A16618" w:rsidP="00A16618">
      <w:pPr>
        <w:numPr>
          <w:ilvl w:val="1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Registrar Titular:</w:t>
      </w:r>
      <w:r w:rsidRPr="00A16618">
        <w:rPr>
          <w:lang w:val="es-VE"/>
        </w:rPr>
        <w:t xml:space="preserve"> Formulario de ingreso con datos básicos (cédula, nacionalidad, nombre, apellido, sexo, fecha de nacimiento, teléfono) y tipo de adscripción institucional (ente adscrito o universidad, dirección general, dirección de línea y coordinación). </w:t>
      </w:r>
    </w:p>
    <w:p w14:paraId="243DEC47" w14:textId="77777777" w:rsidR="00A16618" w:rsidRPr="00A16618" w:rsidRDefault="00A16618" w:rsidP="00A16618">
      <w:pPr>
        <w:numPr>
          <w:ilvl w:val="1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Registrar Beneficiario:</w:t>
      </w:r>
      <w:r w:rsidRPr="00A16618">
        <w:rPr>
          <w:lang w:val="es-VE"/>
        </w:rPr>
        <w:t xml:space="preserve"> Formulario para vincular carga familiar al titular, ingresando datos básicos y condición especial. </w:t>
      </w:r>
    </w:p>
    <w:p w14:paraId="769E2FAA" w14:textId="77777777" w:rsidR="00A16618" w:rsidRPr="00A16618" w:rsidRDefault="00A16618" w:rsidP="00A16618">
      <w:pPr>
        <w:numPr>
          <w:ilvl w:val="1"/>
          <w:numId w:val="22"/>
        </w:numPr>
        <w:rPr>
          <w:lang w:val="es-VE"/>
        </w:rPr>
      </w:pPr>
      <w:r w:rsidRPr="00A16618">
        <w:rPr>
          <w:b/>
          <w:bCs/>
          <w:lang w:val="es-VE"/>
        </w:rPr>
        <w:t>Listado de Beneficiario:</w:t>
      </w:r>
      <w:r w:rsidRPr="00A16618">
        <w:rPr>
          <w:lang w:val="es-VE"/>
        </w:rPr>
        <w:t xml:space="preserve"> Consulta y gestión de los beneficiarios registrados. </w:t>
      </w:r>
    </w:p>
    <w:p w14:paraId="2D977EBA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7. Módulo de Pacientes de Cortesía</w:t>
      </w:r>
    </w:p>
    <w:p w14:paraId="27E563B0" w14:textId="77777777" w:rsidR="00A16618" w:rsidRPr="00A16618" w:rsidRDefault="00A16618" w:rsidP="00A16618">
      <w:pPr>
        <w:numPr>
          <w:ilvl w:val="0"/>
          <w:numId w:val="23"/>
        </w:numPr>
        <w:rPr>
          <w:lang w:val="es-VE"/>
        </w:rPr>
      </w:pPr>
      <w:r w:rsidRPr="00A16618">
        <w:rPr>
          <w:b/>
          <w:bCs/>
          <w:lang w:val="es-VE"/>
        </w:rPr>
        <w:lastRenderedPageBreak/>
        <w:t>Pantalla:</w:t>
      </w:r>
      <w:r w:rsidRPr="00A16618">
        <w:rPr>
          <w:lang w:val="es-VE"/>
        </w:rPr>
        <w:t xml:space="preserve"> Listado de Pacientes de Cortesía </w:t>
      </w:r>
    </w:p>
    <w:p w14:paraId="262E20AB" w14:textId="77777777" w:rsidR="00A16618" w:rsidRPr="00A16618" w:rsidRDefault="00A16618" w:rsidP="00A16618">
      <w:pPr>
        <w:numPr>
          <w:ilvl w:val="0"/>
          <w:numId w:val="23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52A80FC5" w14:textId="77777777" w:rsidR="00A16618" w:rsidRPr="00A16618" w:rsidRDefault="00A16618" w:rsidP="00A16618">
      <w:pPr>
        <w:numPr>
          <w:ilvl w:val="1"/>
          <w:numId w:val="23"/>
        </w:numPr>
        <w:rPr>
          <w:lang w:val="es-VE"/>
        </w:rPr>
      </w:pPr>
      <w:r w:rsidRPr="00A16618">
        <w:rPr>
          <w:lang w:val="es-VE"/>
        </w:rPr>
        <w:t>Búsqueda general y por número de cédula de pacientes bajo esta modalidad.</w:t>
      </w:r>
    </w:p>
    <w:p w14:paraId="1471D5A1" w14:textId="77777777" w:rsidR="00A16618" w:rsidRPr="00A16618" w:rsidRDefault="00A16618" w:rsidP="00A16618">
      <w:pPr>
        <w:numPr>
          <w:ilvl w:val="1"/>
          <w:numId w:val="23"/>
        </w:numPr>
        <w:rPr>
          <w:lang w:val="es-VE"/>
        </w:rPr>
      </w:pPr>
      <w:r w:rsidRPr="00A16618">
        <w:rPr>
          <w:lang w:val="es-VE"/>
        </w:rPr>
        <w:t xml:space="preserve">Formulario de registro de nuevos pacientes de cortesía (datos básicos y de contacto). </w:t>
      </w:r>
    </w:p>
    <w:p w14:paraId="6E1D4BE4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8. Módulo de Interfaces</w:t>
      </w:r>
    </w:p>
    <w:p w14:paraId="74F551D3" w14:textId="77777777" w:rsidR="00A16618" w:rsidRPr="00A16618" w:rsidRDefault="00A16618" w:rsidP="00A16618">
      <w:pPr>
        <w:numPr>
          <w:ilvl w:val="0"/>
          <w:numId w:val="24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Interfaces </w:t>
      </w:r>
    </w:p>
    <w:p w14:paraId="0251105B" w14:textId="77777777" w:rsidR="00A16618" w:rsidRPr="00A16618" w:rsidRDefault="00A16618" w:rsidP="00A16618">
      <w:pPr>
        <w:numPr>
          <w:ilvl w:val="0"/>
          <w:numId w:val="24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7AED1A8B" w14:textId="77777777" w:rsidR="00A16618" w:rsidRPr="00A16618" w:rsidRDefault="00A16618" w:rsidP="00A16618">
      <w:pPr>
        <w:numPr>
          <w:ilvl w:val="1"/>
          <w:numId w:val="24"/>
        </w:numPr>
        <w:rPr>
          <w:lang w:val="es-VE"/>
        </w:rPr>
      </w:pPr>
      <w:r w:rsidRPr="00A16618">
        <w:rPr>
          <w:b/>
          <w:bCs/>
          <w:lang w:val="es-VE"/>
        </w:rPr>
        <w:t>Cargar - Actualizar Archivo:</w:t>
      </w:r>
      <w:r w:rsidRPr="00A16618">
        <w:rPr>
          <w:lang w:val="es-VE"/>
        </w:rPr>
        <w:t xml:space="preserve"> Opción destinada a la importación o sincronización de información mediante archivos externos en el sistema. </w:t>
      </w:r>
    </w:p>
    <w:p w14:paraId="75203C22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9. Módulo de Interactiva Paciente - Protocolo</w:t>
      </w:r>
    </w:p>
    <w:p w14:paraId="70AFDC02" w14:textId="77777777" w:rsidR="00A16618" w:rsidRPr="00A16618" w:rsidRDefault="00A16618" w:rsidP="00A16618">
      <w:pPr>
        <w:numPr>
          <w:ilvl w:val="0"/>
          <w:numId w:val="25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Pantalla Interactiva Protocolo (</w:t>
      </w:r>
      <w:proofErr w:type="spellStart"/>
      <w:r w:rsidRPr="00A16618">
        <w:rPr>
          <w:lang w:val="es-VE"/>
        </w:rPr>
        <w:t>Triaje</w:t>
      </w:r>
      <w:proofErr w:type="spellEnd"/>
      <w:r w:rsidRPr="00A16618">
        <w:rPr>
          <w:lang w:val="es-VE"/>
        </w:rPr>
        <w:t xml:space="preserve">) </w:t>
      </w:r>
    </w:p>
    <w:p w14:paraId="25983C14" w14:textId="77777777" w:rsidR="00A16618" w:rsidRPr="00A16618" w:rsidRDefault="00A16618" w:rsidP="00A16618">
      <w:pPr>
        <w:numPr>
          <w:ilvl w:val="0"/>
          <w:numId w:val="25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5C458EC6" w14:textId="77777777" w:rsidR="00A16618" w:rsidRPr="00A16618" w:rsidRDefault="00A16618" w:rsidP="00A16618">
      <w:pPr>
        <w:numPr>
          <w:ilvl w:val="1"/>
          <w:numId w:val="25"/>
        </w:numPr>
        <w:rPr>
          <w:lang w:val="es-VE"/>
        </w:rPr>
      </w:pPr>
      <w:r w:rsidRPr="00A16618">
        <w:rPr>
          <w:lang w:val="es-VE"/>
        </w:rPr>
        <w:t xml:space="preserve">Visualización de próximos pacientes y listado detallado de citas (fecha, cédula, paciente, titular responsable, edad, género, tipo de empleado, especialidad, médico tratante, motivo de consulta, estado de la cita y usuario). </w:t>
      </w:r>
    </w:p>
    <w:p w14:paraId="73833504" w14:textId="77777777" w:rsidR="00A16618" w:rsidRPr="00A16618" w:rsidRDefault="00A16618" w:rsidP="00A16618">
      <w:pPr>
        <w:numPr>
          <w:ilvl w:val="1"/>
          <w:numId w:val="25"/>
        </w:numPr>
        <w:rPr>
          <w:lang w:val="es-VE"/>
        </w:rPr>
      </w:pPr>
      <w:r w:rsidRPr="00A16618">
        <w:rPr>
          <w:b/>
          <w:bCs/>
          <w:lang w:val="es-VE"/>
        </w:rPr>
        <w:t xml:space="preserve">Registrar </w:t>
      </w:r>
      <w:proofErr w:type="spellStart"/>
      <w:r w:rsidRPr="00A16618">
        <w:rPr>
          <w:b/>
          <w:bCs/>
          <w:lang w:val="es-VE"/>
        </w:rPr>
        <w:t>Triaje</w:t>
      </w:r>
      <w:proofErr w:type="spellEnd"/>
      <w:r w:rsidRPr="00A16618">
        <w:rPr>
          <w:b/>
          <w:bCs/>
          <w:lang w:val="es-VE"/>
        </w:rPr>
        <w:t>:</w:t>
      </w:r>
      <w:r w:rsidRPr="00A16618">
        <w:rPr>
          <w:lang w:val="es-VE"/>
        </w:rPr>
        <w:t xml:space="preserve"> Opción para la toma y registro de signos vitales (talla, peso, tensión arterial) en el área de protocolo. </w:t>
      </w:r>
    </w:p>
    <w:p w14:paraId="0B95DAA9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10. Módulo de Citas - DAS - Laboratorio - Odontología</w:t>
      </w:r>
    </w:p>
    <w:p w14:paraId="0EF230C8" w14:textId="77777777" w:rsidR="00A16618" w:rsidRPr="00A16618" w:rsidRDefault="00A16618" w:rsidP="00A16618">
      <w:pPr>
        <w:numPr>
          <w:ilvl w:val="0"/>
          <w:numId w:val="26"/>
        </w:numPr>
        <w:rPr>
          <w:lang w:val="es-VE"/>
        </w:rPr>
      </w:pPr>
      <w:r w:rsidRPr="00A16618">
        <w:rPr>
          <w:b/>
          <w:bCs/>
          <w:lang w:val="es-VE"/>
        </w:rPr>
        <w:t>Pantalla Principal del Módulo:</w:t>
      </w:r>
      <w:r w:rsidRPr="00A16618">
        <w:rPr>
          <w:lang w:val="es-VE"/>
        </w:rPr>
        <w:t xml:space="preserve"> Acceso a gestiones específicas </w:t>
      </w:r>
    </w:p>
    <w:p w14:paraId="7C4622A6" w14:textId="77777777" w:rsidR="00A16618" w:rsidRPr="00A16618" w:rsidRDefault="00A16618" w:rsidP="00A16618">
      <w:pPr>
        <w:numPr>
          <w:ilvl w:val="0"/>
          <w:numId w:val="26"/>
        </w:numPr>
        <w:rPr>
          <w:lang w:val="es-VE"/>
        </w:rPr>
      </w:pPr>
      <w:proofErr w:type="spellStart"/>
      <w:r w:rsidRPr="00A16618">
        <w:rPr>
          <w:b/>
          <w:bCs/>
          <w:lang w:val="es-VE"/>
        </w:rPr>
        <w:t>Sub-módulos</w:t>
      </w:r>
      <w:proofErr w:type="spellEnd"/>
      <w:r w:rsidRPr="00A16618">
        <w:rPr>
          <w:b/>
          <w:bCs/>
          <w:lang w:val="es-VE"/>
        </w:rPr>
        <w:t xml:space="preserve"> y Opciones:</w:t>
      </w:r>
    </w:p>
    <w:p w14:paraId="29AC2AC6" w14:textId="77777777" w:rsidR="00A16618" w:rsidRPr="00A16618" w:rsidRDefault="00A16618" w:rsidP="00A16618">
      <w:pPr>
        <w:numPr>
          <w:ilvl w:val="1"/>
          <w:numId w:val="26"/>
        </w:numPr>
        <w:rPr>
          <w:lang w:val="es-VE"/>
        </w:rPr>
      </w:pPr>
      <w:r w:rsidRPr="00A16618">
        <w:rPr>
          <w:b/>
          <w:bCs/>
          <w:lang w:val="es-VE"/>
        </w:rPr>
        <w:t>Citas-Generales:</w:t>
      </w:r>
      <w:r w:rsidRPr="00A16618">
        <w:rPr>
          <w:lang w:val="es-VE"/>
        </w:rPr>
        <w:t xml:space="preserve"> Visualización del listado de citas y opción de </w:t>
      </w:r>
      <w:r w:rsidRPr="00A16618">
        <w:rPr>
          <w:i/>
          <w:iCs/>
          <w:lang w:val="es-VE"/>
        </w:rPr>
        <w:t>Registrar Cita</w:t>
      </w:r>
      <w:r w:rsidRPr="00A16618">
        <w:rPr>
          <w:lang w:val="es-VE"/>
        </w:rPr>
        <w:t xml:space="preserve">. </w:t>
      </w:r>
    </w:p>
    <w:p w14:paraId="4CF1BA22" w14:textId="77777777" w:rsidR="00A16618" w:rsidRPr="00A16618" w:rsidRDefault="00A16618" w:rsidP="00A16618">
      <w:pPr>
        <w:numPr>
          <w:ilvl w:val="1"/>
          <w:numId w:val="26"/>
        </w:numPr>
        <w:rPr>
          <w:lang w:val="es-VE"/>
        </w:rPr>
      </w:pPr>
      <w:r w:rsidRPr="00A16618">
        <w:rPr>
          <w:b/>
          <w:bCs/>
          <w:lang w:val="es-VE"/>
        </w:rPr>
        <w:t>Reporte de Citas-Generales:</w:t>
      </w:r>
      <w:r w:rsidRPr="00A16618">
        <w:rPr>
          <w:lang w:val="es-VE"/>
        </w:rPr>
        <w:t xml:space="preserve"> Pantalla para filtrar por fecha e </w:t>
      </w:r>
      <w:r w:rsidRPr="00A16618">
        <w:rPr>
          <w:i/>
          <w:iCs/>
          <w:lang w:val="es-VE"/>
        </w:rPr>
        <w:t>Imprimir</w:t>
      </w:r>
      <w:r w:rsidRPr="00A16618">
        <w:rPr>
          <w:lang w:val="es-VE"/>
        </w:rPr>
        <w:t xml:space="preserve"> reportes tabulares de las citas agendadas. </w:t>
      </w:r>
    </w:p>
    <w:p w14:paraId="707E79C6" w14:textId="77777777" w:rsidR="00A16618" w:rsidRPr="00A16618" w:rsidRDefault="00A16618" w:rsidP="00A16618">
      <w:pPr>
        <w:numPr>
          <w:ilvl w:val="1"/>
          <w:numId w:val="26"/>
        </w:numPr>
        <w:rPr>
          <w:lang w:val="es-VE"/>
        </w:rPr>
      </w:pPr>
      <w:r w:rsidRPr="00A16618">
        <w:rPr>
          <w:b/>
          <w:bCs/>
          <w:lang w:val="es-VE"/>
        </w:rPr>
        <w:t>Módulo "Laboratorio":</w:t>
      </w:r>
      <w:r w:rsidRPr="00A16618">
        <w:rPr>
          <w:lang w:val="es-VE"/>
        </w:rPr>
        <w:t xml:space="preserve"> Registro y control de pacientes atendidos en el área de laboratorio (fecha de cita, cédula, edad, género, tipo de empleado, estado y usuario registrador). </w:t>
      </w:r>
    </w:p>
    <w:p w14:paraId="3F128F73" w14:textId="77777777" w:rsidR="00A16618" w:rsidRPr="00A16618" w:rsidRDefault="00A16618" w:rsidP="00A16618">
      <w:pPr>
        <w:numPr>
          <w:ilvl w:val="1"/>
          <w:numId w:val="26"/>
        </w:numPr>
        <w:rPr>
          <w:lang w:val="es-VE"/>
        </w:rPr>
      </w:pPr>
      <w:r w:rsidRPr="00A16618">
        <w:rPr>
          <w:b/>
          <w:bCs/>
          <w:lang w:val="es-VE"/>
        </w:rPr>
        <w:t>Módulo "Odontología":</w:t>
      </w:r>
      <w:r w:rsidRPr="00A16618">
        <w:rPr>
          <w:lang w:val="es-VE"/>
        </w:rPr>
        <w:t xml:space="preserve"> Gestión de citas odontológicas, visualización de tratamientos específicos (ej. extracción de muela, modelo de sonrisa) y registro de nuevas citas. </w:t>
      </w:r>
    </w:p>
    <w:p w14:paraId="4616059F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11. Módulo de Estadísticas - Reportes</w:t>
      </w:r>
    </w:p>
    <w:p w14:paraId="55E26C3E" w14:textId="77777777" w:rsidR="00A16618" w:rsidRPr="00A16618" w:rsidRDefault="00A16618" w:rsidP="00A16618">
      <w:pPr>
        <w:numPr>
          <w:ilvl w:val="0"/>
          <w:numId w:val="27"/>
        </w:numPr>
        <w:rPr>
          <w:lang w:val="es-VE"/>
        </w:rPr>
      </w:pPr>
      <w:r w:rsidRPr="00A16618">
        <w:rPr>
          <w:b/>
          <w:bCs/>
          <w:lang w:val="es-VE"/>
        </w:rPr>
        <w:t>Pantallas y Filtros Disponibles:</w:t>
      </w:r>
    </w:p>
    <w:p w14:paraId="6A5F6B4D" w14:textId="77777777" w:rsidR="00A16618" w:rsidRPr="00A16618" w:rsidRDefault="00A16618" w:rsidP="00A16618">
      <w:pPr>
        <w:numPr>
          <w:ilvl w:val="1"/>
          <w:numId w:val="27"/>
        </w:numPr>
        <w:rPr>
          <w:lang w:val="es-VE"/>
        </w:rPr>
      </w:pPr>
      <w:r w:rsidRPr="00A16618">
        <w:rPr>
          <w:b/>
          <w:bCs/>
          <w:lang w:val="es-VE"/>
        </w:rPr>
        <w:t>Estadísticas:</w:t>
      </w:r>
      <w:r w:rsidRPr="00A16618">
        <w:rPr>
          <w:lang w:val="es-VE"/>
        </w:rPr>
        <w:t xml:space="preserve"> Generación de métricas y totales agrupados por:</w:t>
      </w:r>
    </w:p>
    <w:p w14:paraId="69A44E93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Especialidad </w:t>
      </w:r>
    </w:p>
    <w:p w14:paraId="5F6742EE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lastRenderedPageBreak/>
        <w:t xml:space="preserve">Género </w:t>
      </w:r>
    </w:p>
    <w:p w14:paraId="177F8306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Tipo de Paciente </w:t>
      </w:r>
    </w:p>
    <w:p w14:paraId="11D23980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Estado de la Cita </w:t>
      </w:r>
    </w:p>
    <w:p w14:paraId="48F49F71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Grupo Etario (rangos de edad como 0-5, 6-10, 11-15 años) </w:t>
      </w:r>
    </w:p>
    <w:p w14:paraId="6B9597E0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Opción de </w:t>
      </w:r>
      <w:r w:rsidRPr="00A16618">
        <w:rPr>
          <w:b/>
          <w:bCs/>
          <w:lang w:val="es-VE"/>
        </w:rPr>
        <w:t>Exportar</w:t>
      </w:r>
      <w:r w:rsidRPr="00A16618">
        <w:rPr>
          <w:lang w:val="es-VE"/>
        </w:rPr>
        <w:t xml:space="preserve"> los datos estadísticos. </w:t>
      </w:r>
    </w:p>
    <w:p w14:paraId="64F066CE" w14:textId="77777777" w:rsidR="00A16618" w:rsidRPr="00A16618" w:rsidRDefault="00A16618" w:rsidP="00A16618">
      <w:pPr>
        <w:numPr>
          <w:ilvl w:val="1"/>
          <w:numId w:val="27"/>
        </w:numPr>
        <w:rPr>
          <w:lang w:val="es-VE"/>
        </w:rPr>
      </w:pPr>
      <w:r w:rsidRPr="00A16618">
        <w:rPr>
          <w:b/>
          <w:bCs/>
          <w:lang w:val="es-VE"/>
        </w:rPr>
        <w:t>Reportes:</w:t>
      </w:r>
      <w:r w:rsidRPr="00A16618">
        <w:rPr>
          <w:lang w:val="es-VE"/>
        </w:rPr>
        <w:t xml:space="preserve"> Generación de listados específicos predefinidos: </w:t>
      </w:r>
    </w:p>
    <w:p w14:paraId="75A4E58B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Lista de beneficiarios menores a 22 años. </w:t>
      </w:r>
    </w:p>
    <w:p w14:paraId="5206F73D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Lista de beneficiarios con condición especial. </w:t>
      </w:r>
    </w:p>
    <w:p w14:paraId="7047AECE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Lista de beneficiarios sin cédula. </w:t>
      </w:r>
    </w:p>
    <w:p w14:paraId="090A1844" w14:textId="77777777" w:rsidR="00A16618" w:rsidRPr="00A16618" w:rsidRDefault="00A16618" w:rsidP="00A16618">
      <w:pPr>
        <w:numPr>
          <w:ilvl w:val="2"/>
          <w:numId w:val="27"/>
        </w:numPr>
        <w:rPr>
          <w:lang w:val="es-VE"/>
        </w:rPr>
      </w:pPr>
      <w:r w:rsidRPr="00A16618">
        <w:rPr>
          <w:lang w:val="es-VE"/>
        </w:rPr>
        <w:t xml:space="preserve">Indicadores de pacientes por primera vez y pacientes sucesivos. </w:t>
      </w:r>
    </w:p>
    <w:p w14:paraId="63518CE4" w14:textId="77777777" w:rsidR="00A16618" w:rsidRPr="00A16618" w:rsidRDefault="00A16618" w:rsidP="00A16618">
      <w:pPr>
        <w:rPr>
          <w:b/>
          <w:bCs/>
          <w:lang w:val="es-VE"/>
        </w:rPr>
      </w:pPr>
      <w:r w:rsidRPr="00A16618">
        <w:rPr>
          <w:b/>
          <w:bCs/>
          <w:lang w:val="es-VE"/>
        </w:rPr>
        <w:t>12. Módulo de Trazabilidad</w:t>
      </w:r>
    </w:p>
    <w:p w14:paraId="4A96FCC4" w14:textId="77777777" w:rsidR="00A16618" w:rsidRPr="00A16618" w:rsidRDefault="00A16618" w:rsidP="00A16618">
      <w:pPr>
        <w:numPr>
          <w:ilvl w:val="0"/>
          <w:numId w:val="28"/>
        </w:numPr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Trazabilidad </w:t>
      </w:r>
    </w:p>
    <w:p w14:paraId="1D6BC14C" w14:textId="77777777" w:rsidR="00A16618" w:rsidRPr="00A16618" w:rsidRDefault="00A16618" w:rsidP="00A16618">
      <w:pPr>
        <w:numPr>
          <w:ilvl w:val="0"/>
          <w:numId w:val="28"/>
        </w:numPr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49E34F22" w14:textId="77777777" w:rsidR="00A16618" w:rsidRPr="00A16618" w:rsidRDefault="00A16618" w:rsidP="00A16618">
      <w:pPr>
        <w:numPr>
          <w:ilvl w:val="1"/>
          <w:numId w:val="28"/>
        </w:numPr>
        <w:rPr>
          <w:lang w:val="es-VE"/>
        </w:rPr>
      </w:pPr>
      <w:r w:rsidRPr="00A16618">
        <w:rPr>
          <w:lang w:val="es-VE"/>
        </w:rPr>
        <w:t xml:space="preserve">Registro de auditoría del sistema que detalla cronológicamente la fecha, el evento realizado (ej. </w:t>
      </w:r>
      <w:r w:rsidRPr="00A16618">
        <w:rPr>
          <w:i/>
          <w:iCs/>
          <w:lang w:val="es-VE"/>
        </w:rPr>
        <w:t>Entrada al Sistema</w:t>
      </w:r>
      <w:r w:rsidRPr="00A16618">
        <w:rPr>
          <w:lang w:val="es-VE"/>
        </w:rPr>
        <w:t xml:space="preserve">, </w:t>
      </w:r>
      <w:r w:rsidRPr="00A16618">
        <w:rPr>
          <w:i/>
          <w:iCs/>
          <w:lang w:val="es-VE"/>
        </w:rPr>
        <w:t>Registro de Cita</w:t>
      </w:r>
      <w:r w:rsidRPr="00A16618">
        <w:rPr>
          <w:lang w:val="es-VE"/>
        </w:rPr>
        <w:t xml:space="preserve">, </w:t>
      </w:r>
      <w:r w:rsidRPr="00A16618">
        <w:rPr>
          <w:i/>
          <w:iCs/>
          <w:lang w:val="es-VE"/>
        </w:rPr>
        <w:t>Salida del sistema</w:t>
      </w:r>
      <w:r w:rsidRPr="00A16618">
        <w:rPr>
          <w:lang w:val="es-VE"/>
        </w:rPr>
        <w:t xml:space="preserve">), el usuario responsable y el estatus o datos de la transacción. </w:t>
      </w:r>
    </w:p>
    <w:p w14:paraId="4DC04110" w14:textId="77777777" w:rsidR="00691690" w:rsidRPr="00691690" w:rsidRDefault="00691690" w:rsidP="00691690">
      <w:pPr>
        <w:rPr>
          <w:b/>
          <w:bCs/>
          <w:lang w:val="es-VE"/>
        </w:rPr>
      </w:pPr>
      <w:r>
        <w:br w:type="page"/>
      </w:r>
      <w:r w:rsidRPr="00691690">
        <w:rPr>
          <w:b/>
          <w:bCs/>
          <w:lang w:val="es-VE"/>
        </w:rPr>
        <w:lastRenderedPageBreak/>
        <w:t>Informe de Análisis y Porcentaje de Avance del Sistema (SGP - Educación Universitaria)</w:t>
      </w:r>
    </w:p>
    <w:p w14:paraId="638CDBD3" w14:textId="77777777" w:rsidR="00691690" w:rsidRPr="00691690" w:rsidRDefault="00691690" w:rsidP="00691690">
      <w:pPr>
        <w:rPr>
          <w:lang w:val="es-VE"/>
        </w:rPr>
      </w:pPr>
      <w:r w:rsidRPr="00691690">
        <w:rPr>
          <w:lang w:val="es-VE"/>
        </w:rPr>
        <w:t>A continuación, se presenta un informe detallado basado en la revisión de las pantallas del sistema de gestión (SGP), incluyendo la descripción de cada módulo, las opciones de menú disponibles, el detalle operativo y el porcentaje de avance estimado de las funcionalidades implementadas frente a las pendientes.</w:t>
      </w:r>
    </w:p>
    <w:p w14:paraId="2DDA25C4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1. Resumen Ejecutivo de Avance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4009"/>
        <w:gridCol w:w="1981"/>
      </w:tblGrid>
      <w:tr w:rsidR="00691690" w:rsidRPr="00691690" w14:paraId="3CEBFF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8A3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Componente / 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90A1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Estado 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62FA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Porcentaje Estimado</w:t>
            </w:r>
          </w:p>
        </w:tc>
      </w:tr>
      <w:tr w:rsidR="00691690" w:rsidRPr="00691690" w14:paraId="09E4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B02D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Autenticación y Seguridad (Login)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61F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Operativo / Implementado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91A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7DC44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7D45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6E00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Funcional (Con datos de prueba/registros)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B6B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66412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FD50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Especialidades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C73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Estructura visual lista, pendiente de poblar datos completos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85F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70%</w:t>
            </w:r>
          </w:p>
        </w:tc>
      </w:tr>
      <w:tr w:rsidR="00691690" w:rsidRPr="00691690" w14:paraId="478A0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90DF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Médicos y Especialidades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ADA8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Funcional con listados y opciones de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B63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90%</w:t>
            </w:r>
          </w:p>
        </w:tc>
      </w:tr>
      <w:tr w:rsidR="00691690" w:rsidRPr="00691690" w14:paraId="7D6AA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1FAC2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Horarios Médicos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A239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Implementado con visualización y registro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0B9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90%</w:t>
            </w:r>
          </w:p>
        </w:tc>
      </w:tr>
      <w:tr w:rsidR="00691690" w:rsidRPr="00691690" w14:paraId="6A5B0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ABF4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Parentescos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8A4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Catálogo cargado correctamente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A53B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7FA37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B60FF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Módulo de Citas (Nueva Cita / Gestión)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4F75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Formularios estructurados, pendientes de validación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BE17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80%</w:t>
            </w:r>
          </w:p>
        </w:tc>
      </w:tr>
      <w:tr w:rsidR="00691690" w:rsidRPr="00691690" w14:paraId="332B6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10B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Estadísticas Básicas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FE31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Visualización estática / Pendiente de conexión a datos dinámicos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D831B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40%</w:t>
            </w:r>
          </w:p>
        </w:tc>
      </w:tr>
      <w:tr w:rsidR="00691690" w:rsidRPr="00691690" w14:paraId="46062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D9EA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Trazabilidad de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A0D3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Operativo (Registra eventos y bitácoras)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AF0C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100%</w:t>
            </w:r>
          </w:p>
        </w:tc>
      </w:tr>
      <w:tr w:rsidR="00691690" w:rsidRPr="00691690" w14:paraId="2EE73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CEE4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Archivos Cargados / Procesados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F318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lang w:val="es-VE"/>
              </w:rPr>
              <w:t>Estructura disponible, con reportes vacíos o por procesar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B9B6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50%</w:t>
            </w:r>
          </w:p>
        </w:tc>
      </w:tr>
      <w:tr w:rsidR="00691690" w:rsidRPr="00691690" w14:paraId="4C370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A4EE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lastRenderedPageBreak/>
              <w:t>PROMEDIO DE AVANCE GLOBAL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33CD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Desarrollo Avanzado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0454" w14:textId="77777777" w:rsidR="00691690" w:rsidRPr="00691690" w:rsidRDefault="00691690" w:rsidP="00691690">
            <w:pPr>
              <w:rPr>
                <w:lang w:val="es-VE"/>
              </w:rPr>
            </w:pPr>
            <w:r w:rsidRPr="00691690">
              <w:rPr>
                <w:b/>
                <w:bCs/>
                <w:lang w:val="es-VE"/>
              </w:rPr>
              <w:t>78%</w:t>
            </w:r>
          </w:p>
        </w:tc>
      </w:tr>
    </w:tbl>
    <w:p w14:paraId="7638AB4C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 Detalle por Pantalla y Opciones de Menú</w:t>
      </w:r>
    </w:p>
    <w:p w14:paraId="77108163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2.1. Pantalla de Inicio de Sesión (Login)</w:t>
      </w:r>
    </w:p>
    <w:p w14:paraId="4F4099B1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Pantalla de acceso principal al SGP del Ministerio del Poder Popular para la Educación Universitaria. </w:t>
      </w:r>
    </w:p>
    <w:p w14:paraId="7C54F656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Opciones y Controles:</w:t>
      </w:r>
    </w:p>
    <w:p w14:paraId="627B35AE" w14:textId="77777777" w:rsidR="00691690" w:rsidRPr="00691690" w:rsidRDefault="00691690" w:rsidP="00691690">
      <w:pPr>
        <w:numPr>
          <w:ilvl w:val="1"/>
          <w:numId w:val="6"/>
        </w:numPr>
        <w:rPr>
          <w:lang w:val="es-VE"/>
        </w:rPr>
      </w:pPr>
      <w:r w:rsidRPr="00691690">
        <w:rPr>
          <w:lang w:val="es-VE"/>
        </w:rPr>
        <w:t xml:space="preserve">Campos de texto para Usuario y Contraseña. </w:t>
      </w:r>
    </w:p>
    <w:p w14:paraId="2BC7388B" w14:textId="77777777" w:rsidR="00691690" w:rsidRPr="00691690" w:rsidRDefault="00691690" w:rsidP="00691690">
      <w:pPr>
        <w:numPr>
          <w:ilvl w:val="1"/>
          <w:numId w:val="6"/>
        </w:numPr>
        <w:rPr>
          <w:lang w:val="es-VE"/>
        </w:rPr>
      </w:pPr>
      <w:r w:rsidRPr="00691690">
        <w:rPr>
          <w:lang w:val="es-VE"/>
        </w:rPr>
        <w:t>Botón de acceso (</w:t>
      </w:r>
      <w:r w:rsidRPr="00691690">
        <w:rPr>
          <w:b/>
          <w:bCs/>
          <w:lang w:val="es-VE"/>
        </w:rPr>
        <w:t>Entrar</w:t>
      </w:r>
      <w:r w:rsidRPr="00691690">
        <w:rPr>
          <w:lang w:val="es-VE"/>
        </w:rPr>
        <w:t xml:space="preserve">). </w:t>
      </w:r>
    </w:p>
    <w:p w14:paraId="14D0E84B" w14:textId="77777777" w:rsidR="00691690" w:rsidRPr="00691690" w:rsidRDefault="00691690" w:rsidP="00691690">
      <w:pPr>
        <w:numPr>
          <w:ilvl w:val="0"/>
          <w:numId w:val="6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>.</w:t>
      </w:r>
    </w:p>
    <w:p w14:paraId="2D6C36C6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2.2. Menú Principal y Módulos de Gestión</w:t>
      </w:r>
    </w:p>
    <w:p w14:paraId="2B7E263E" w14:textId="77777777" w:rsidR="00691690" w:rsidRPr="00691690" w:rsidRDefault="00691690" w:rsidP="00691690">
      <w:pPr>
        <w:rPr>
          <w:lang w:val="es-VE"/>
        </w:rPr>
      </w:pPr>
      <w:r w:rsidRPr="00691690">
        <w:rPr>
          <w:lang w:val="es-VE"/>
        </w:rPr>
        <w:t xml:space="preserve">El menú superior habilita la navegación entre los siguientes submódulos principales: </w:t>
      </w:r>
      <w:r w:rsidRPr="00691690">
        <w:rPr>
          <w:i/>
          <w:iCs/>
          <w:lang w:val="es-VE"/>
        </w:rPr>
        <w:t>Usuarios, Especialidades, Médicos, Horarios, Parentescos, Citas, Estadísticas, Trazabilidad y Archivos Cargados</w:t>
      </w:r>
      <w:r w:rsidRPr="00691690">
        <w:rPr>
          <w:lang w:val="es-VE"/>
        </w:rPr>
        <w:t>.</w:t>
      </w:r>
    </w:p>
    <w:p w14:paraId="218DE9F9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A. Módulo de Usuarios</w:t>
      </w:r>
    </w:p>
    <w:p w14:paraId="5C55B9F1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Permite administrar la lista de usuarios del sistema, sus módulos asignados y permisos de autorización. </w:t>
      </w:r>
    </w:p>
    <w:p w14:paraId="5FCB2D23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108F88B6" w14:textId="77777777" w:rsidR="00691690" w:rsidRPr="00691690" w:rsidRDefault="00691690" w:rsidP="00691690">
      <w:pPr>
        <w:numPr>
          <w:ilvl w:val="1"/>
          <w:numId w:val="7"/>
        </w:numPr>
        <w:rPr>
          <w:lang w:val="es-VE"/>
        </w:rPr>
      </w:pPr>
      <w:r w:rsidRPr="00691690">
        <w:rPr>
          <w:lang w:val="es-VE"/>
        </w:rPr>
        <w:t xml:space="preserve">Tabla de registros con columnas: Nombre y Apellido, Nombre de Usuario, Módulo, Activo, Autorizado, Autorizar Cita, Acciones y Procesos. </w:t>
      </w:r>
    </w:p>
    <w:p w14:paraId="6D7C5E4B" w14:textId="77777777" w:rsidR="00691690" w:rsidRPr="00691690" w:rsidRDefault="00691690" w:rsidP="00691690">
      <w:pPr>
        <w:numPr>
          <w:ilvl w:val="1"/>
          <w:numId w:val="7"/>
        </w:numPr>
        <w:rPr>
          <w:lang w:val="es-VE"/>
        </w:rPr>
      </w:pPr>
      <w:r w:rsidRPr="00691690">
        <w:rPr>
          <w:lang w:val="es-VE"/>
        </w:rPr>
        <w:t xml:space="preserve">Buscador y selector de cantidad de registros a mostrar. </w:t>
      </w:r>
    </w:p>
    <w:p w14:paraId="573A5B94" w14:textId="77777777" w:rsidR="00691690" w:rsidRPr="00691690" w:rsidRDefault="00691690" w:rsidP="00691690">
      <w:pPr>
        <w:numPr>
          <w:ilvl w:val="0"/>
          <w:numId w:val="7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 xml:space="preserve"> (Visualización y registros operativos).</w:t>
      </w:r>
    </w:p>
    <w:p w14:paraId="74D8322D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B. Módulo de Especialidades</w:t>
      </w:r>
    </w:p>
    <w:p w14:paraId="2509DA64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Catálogo de especialidades médicas disponibles en el sistema. </w:t>
      </w:r>
    </w:p>
    <w:p w14:paraId="060BF37E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1388CEFD" w14:textId="77777777" w:rsidR="00691690" w:rsidRPr="00691690" w:rsidRDefault="00691690" w:rsidP="00691690">
      <w:pPr>
        <w:numPr>
          <w:ilvl w:val="1"/>
          <w:numId w:val="8"/>
        </w:numPr>
        <w:rPr>
          <w:lang w:val="es-VE"/>
        </w:rPr>
      </w:pPr>
      <w:r w:rsidRPr="00691690">
        <w:rPr>
          <w:lang w:val="es-VE"/>
        </w:rPr>
        <w:t xml:space="preserve">Listado con campos: Especialidad, Siglas, Turno Mañana, Turno Tarde, Ubicación, Activo, Acciones y Procesos. </w:t>
      </w:r>
    </w:p>
    <w:p w14:paraId="02798BD1" w14:textId="77777777" w:rsidR="00691690" w:rsidRPr="00691690" w:rsidRDefault="00691690" w:rsidP="00691690">
      <w:pPr>
        <w:numPr>
          <w:ilvl w:val="0"/>
          <w:numId w:val="8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70% Realizado</w:t>
      </w:r>
      <w:r w:rsidRPr="00691690">
        <w:rPr>
          <w:lang w:val="es-VE"/>
        </w:rPr>
        <w:t xml:space="preserve"> (Interfaz lista, faltan datos operativos en la vista principal mostrada).</w:t>
      </w:r>
    </w:p>
    <w:p w14:paraId="0BF5847B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C. Módulo de Médicos &amp; Especialidades</w:t>
      </w:r>
    </w:p>
    <w:p w14:paraId="64E814F6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Relación y gestión del personal médico asignado a cada especialidad, control de vacaciones y estatus laboral. </w:t>
      </w:r>
    </w:p>
    <w:p w14:paraId="36790DA1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lastRenderedPageBreak/>
        <w:t>Opciones de la Pantalla:</w:t>
      </w:r>
    </w:p>
    <w:p w14:paraId="5D0CB619" w14:textId="77777777" w:rsidR="00691690" w:rsidRPr="00691690" w:rsidRDefault="00691690" w:rsidP="00691690">
      <w:pPr>
        <w:numPr>
          <w:ilvl w:val="1"/>
          <w:numId w:val="9"/>
        </w:numPr>
        <w:rPr>
          <w:lang w:val="es-VE"/>
        </w:rPr>
      </w:pPr>
      <w:r w:rsidRPr="00691690">
        <w:rPr>
          <w:lang w:val="es-VE"/>
        </w:rPr>
        <w:t xml:space="preserve">Tabla con información de médicos, número de especialidad, estatus de actividad, turno actual, inicio y fin de vacaciones. </w:t>
      </w:r>
    </w:p>
    <w:p w14:paraId="4BB2CA67" w14:textId="77777777" w:rsidR="00691690" w:rsidRPr="00691690" w:rsidRDefault="00691690" w:rsidP="00691690">
      <w:pPr>
        <w:numPr>
          <w:ilvl w:val="1"/>
          <w:numId w:val="9"/>
        </w:numPr>
        <w:rPr>
          <w:lang w:val="es-VE"/>
        </w:rPr>
      </w:pPr>
      <w:r w:rsidRPr="00691690">
        <w:rPr>
          <w:lang w:val="es-VE"/>
        </w:rPr>
        <w:t xml:space="preserve">Botones de acción rápida por registro (Ver, Editar) y procesos adicionales. </w:t>
      </w:r>
    </w:p>
    <w:p w14:paraId="250BABC9" w14:textId="77777777" w:rsidR="00691690" w:rsidRPr="00691690" w:rsidRDefault="00691690" w:rsidP="00691690">
      <w:pPr>
        <w:numPr>
          <w:ilvl w:val="0"/>
          <w:numId w:val="9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90% Realizado</w:t>
      </w:r>
      <w:r w:rsidRPr="00691690">
        <w:rPr>
          <w:lang w:val="es-VE"/>
        </w:rPr>
        <w:t>.</w:t>
      </w:r>
    </w:p>
    <w:p w14:paraId="4BC9F3BE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D. Módulo de Horarios Médicos</w:t>
      </w:r>
    </w:p>
    <w:p w14:paraId="1D98A2EE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Asignación y control de turnos semanales (mañana y tarde) por médico y especialidad. </w:t>
      </w:r>
    </w:p>
    <w:p w14:paraId="03AF5550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78689129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Botón </w:t>
      </w:r>
      <w:r w:rsidRPr="00691690">
        <w:rPr>
          <w:b/>
          <w:bCs/>
          <w:lang w:val="es-VE"/>
        </w:rPr>
        <w:t>Registrar Nuevo Horario</w:t>
      </w:r>
      <w:r w:rsidRPr="00691690">
        <w:rPr>
          <w:lang w:val="es-VE"/>
        </w:rPr>
        <w:t xml:space="preserve">. </w:t>
      </w:r>
    </w:p>
    <w:p w14:paraId="5E95CD73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Matriz de días de la semana (Lunes a Sábado) dividida en turnos de Mañana y Tarde. </w:t>
      </w:r>
    </w:p>
    <w:p w14:paraId="33F7A2D9" w14:textId="77777777" w:rsidR="00691690" w:rsidRPr="00691690" w:rsidRDefault="00691690" w:rsidP="00691690">
      <w:pPr>
        <w:numPr>
          <w:ilvl w:val="1"/>
          <w:numId w:val="10"/>
        </w:numPr>
        <w:rPr>
          <w:lang w:val="es-VE"/>
        </w:rPr>
      </w:pPr>
      <w:r w:rsidRPr="00691690">
        <w:rPr>
          <w:lang w:val="es-VE"/>
        </w:rPr>
        <w:t xml:space="preserve">Opciones de búsqueda, filtrado y acciones de gestión. </w:t>
      </w:r>
    </w:p>
    <w:p w14:paraId="3E2F3227" w14:textId="77777777" w:rsidR="00691690" w:rsidRPr="00691690" w:rsidRDefault="00691690" w:rsidP="00691690">
      <w:pPr>
        <w:numPr>
          <w:ilvl w:val="0"/>
          <w:numId w:val="10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90% Realizado</w:t>
      </w:r>
      <w:r w:rsidRPr="00691690">
        <w:rPr>
          <w:lang w:val="es-VE"/>
        </w:rPr>
        <w:t>.</w:t>
      </w:r>
    </w:p>
    <w:p w14:paraId="33A3DB69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E. Módulo de Parentescos</w:t>
      </w:r>
    </w:p>
    <w:p w14:paraId="30250B6F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Catálogo de vínculos familiares permitidos para los beneficiarios (Titular, Cónyuge, Madre, Padre, Hijo/a, etc.). </w:t>
      </w:r>
    </w:p>
    <w:p w14:paraId="18347552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2F859605" w14:textId="77777777" w:rsidR="00691690" w:rsidRPr="00691690" w:rsidRDefault="00691690" w:rsidP="00691690">
      <w:pPr>
        <w:numPr>
          <w:ilvl w:val="1"/>
          <w:numId w:val="11"/>
        </w:numPr>
        <w:rPr>
          <w:lang w:val="es-VE"/>
        </w:rPr>
      </w:pPr>
      <w:r w:rsidRPr="00691690">
        <w:rPr>
          <w:lang w:val="es-VE"/>
        </w:rPr>
        <w:t xml:space="preserve">Tabla limpia con la lista de parentescos y buscador integrado. </w:t>
      </w:r>
    </w:p>
    <w:p w14:paraId="32D8FF61" w14:textId="77777777" w:rsidR="00691690" w:rsidRPr="00691690" w:rsidRDefault="00691690" w:rsidP="00691690">
      <w:pPr>
        <w:numPr>
          <w:ilvl w:val="0"/>
          <w:numId w:val="11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>.</w:t>
      </w:r>
    </w:p>
    <w:p w14:paraId="49CA039B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F. Módulo de Gestión de Citas ("Nueva Cita Para Titular o Beneficiario")</w:t>
      </w:r>
    </w:p>
    <w:p w14:paraId="65F92334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Formulario completo para el agendamiento de citas médicas. </w:t>
      </w:r>
    </w:p>
    <w:p w14:paraId="21C87030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2184A34D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 la Cita:</w:t>
      </w:r>
      <w:r w:rsidRPr="00691690">
        <w:rPr>
          <w:lang w:val="es-VE"/>
        </w:rPr>
        <w:t xml:space="preserve"> Selección de tipo de solicitud, médico y fecha de la cita. </w:t>
      </w:r>
    </w:p>
    <w:p w14:paraId="78798DD9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del Paciente:</w:t>
      </w:r>
      <w:r w:rsidRPr="00691690">
        <w:rPr>
          <w:lang w:val="es-VE"/>
        </w:rPr>
        <w:t xml:space="preserve"> Campos para cédula, nombres, apellidos, género, fecha de nacimiento, teléfonos, correo electrónico, estado civil, tipo de empleado, condición especial, condición legal e información adicional. </w:t>
      </w:r>
    </w:p>
    <w:p w14:paraId="6A43A59B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Datos del Titular:</w:t>
      </w:r>
      <w:r w:rsidRPr="00691690">
        <w:rPr>
          <w:lang w:val="es-VE"/>
        </w:rPr>
        <w:t xml:space="preserve"> Sección complementaria con los datos de identificación del titular en caso de ser un familiar beneficiario. </w:t>
      </w:r>
    </w:p>
    <w:p w14:paraId="40351B2D" w14:textId="77777777" w:rsidR="00691690" w:rsidRPr="00691690" w:rsidRDefault="00691690" w:rsidP="00691690">
      <w:pPr>
        <w:numPr>
          <w:ilvl w:val="1"/>
          <w:numId w:val="12"/>
        </w:numPr>
        <w:rPr>
          <w:lang w:val="es-VE"/>
        </w:rPr>
      </w:pPr>
      <w:r w:rsidRPr="00691690">
        <w:rPr>
          <w:lang w:val="es-VE"/>
        </w:rPr>
        <w:t xml:space="preserve">Botones de control: </w:t>
      </w:r>
      <w:r w:rsidRPr="00691690">
        <w:rPr>
          <w:b/>
          <w:bCs/>
          <w:lang w:val="es-VE"/>
        </w:rPr>
        <w:t>Cancelar</w:t>
      </w:r>
      <w:r w:rsidRPr="00691690">
        <w:rPr>
          <w:lang w:val="es-VE"/>
        </w:rPr>
        <w:t xml:space="preserve"> y </w:t>
      </w:r>
      <w:r w:rsidRPr="00691690">
        <w:rPr>
          <w:b/>
          <w:bCs/>
          <w:lang w:val="es-VE"/>
        </w:rPr>
        <w:t>Crear Cita</w:t>
      </w:r>
      <w:r w:rsidRPr="00691690">
        <w:rPr>
          <w:lang w:val="es-VE"/>
        </w:rPr>
        <w:t xml:space="preserve">. </w:t>
      </w:r>
    </w:p>
    <w:p w14:paraId="50606E74" w14:textId="77777777" w:rsidR="00691690" w:rsidRPr="00691690" w:rsidRDefault="00691690" w:rsidP="00691690">
      <w:pPr>
        <w:numPr>
          <w:ilvl w:val="0"/>
          <w:numId w:val="12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80% Realizado</w:t>
      </w:r>
      <w:r w:rsidRPr="00691690">
        <w:rPr>
          <w:lang w:val="es-VE"/>
        </w:rPr>
        <w:t xml:space="preserve"> (Formulario estructurado en su totalidad; requiere pruebas funcionales de guardado).</w:t>
      </w:r>
    </w:p>
    <w:p w14:paraId="1E7A4191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G. Módulo de Estadísticas Básicas</w:t>
      </w:r>
    </w:p>
    <w:p w14:paraId="533220F4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Panel de indicadores cuantitativos del sistema. </w:t>
      </w:r>
    </w:p>
    <w:p w14:paraId="45272335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lastRenderedPageBreak/>
        <w:t>Opciones de la Pantalla:</w:t>
      </w:r>
    </w:p>
    <w:p w14:paraId="097E77AE" w14:textId="77777777" w:rsidR="00691690" w:rsidRPr="00691690" w:rsidRDefault="00691690" w:rsidP="00691690">
      <w:pPr>
        <w:numPr>
          <w:ilvl w:val="1"/>
          <w:numId w:val="13"/>
        </w:numPr>
        <w:rPr>
          <w:lang w:val="es-VE"/>
        </w:rPr>
      </w:pPr>
      <w:r w:rsidRPr="00691690">
        <w:rPr>
          <w:lang w:val="es-VE"/>
        </w:rPr>
        <w:t xml:space="preserve">Tarjetas resumen métricas para </w:t>
      </w:r>
      <w:r w:rsidRPr="00691690">
        <w:rPr>
          <w:i/>
          <w:iCs/>
          <w:lang w:val="es-VE"/>
        </w:rPr>
        <w:t>Especialidades</w:t>
      </w:r>
      <w:r w:rsidRPr="00691690">
        <w:rPr>
          <w:lang w:val="es-VE"/>
        </w:rPr>
        <w:t xml:space="preserve">, </w:t>
      </w:r>
      <w:r w:rsidRPr="00691690">
        <w:rPr>
          <w:i/>
          <w:iCs/>
          <w:lang w:val="es-VE"/>
        </w:rPr>
        <w:t>Género</w:t>
      </w:r>
      <w:r w:rsidRPr="00691690">
        <w:rPr>
          <w:lang w:val="es-VE"/>
        </w:rPr>
        <w:t xml:space="preserve"> y </w:t>
      </w:r>
      <w:r w:rsidRPr="00691690">
        <w:rPr>
          <w:i/>
          <w:iCs/>
          <w:lang w:val="es-VE"/>
        </w:rPr>
        <w:t>Tipo de Paciente</w:t>
      </w:r>
      <w:r w:rsidRPr="00691690">
        <w:rPr>
          <w:lang w:val="es-VE"/>
        </w:rPr>
        <w:t xml:space="preserve">. </w:t>
      </w:r>
    </w:p>
    <w:p w14:paraId="53C2165E" w14:textId="77777777" w:rsidR="00691690" w:rsidRPr="00691690" w:rsidRDefault="00691690" w:rsidP="00691690">
      <w:pPr>
        <w:numPr>
          <w:ilvl w:val="0"/>
          <w:numId w:val="13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40% Realizado</w:t>
      </w:r>
      <w:r w:rsidRPr="00691690">
        <w:rPr>
          <w:lang w:val="es-VE"/>
        </w:rPr>
        <w:t xml:space="preserve"> (Estructura visual presente, pendiente de integración con consultas de conteo dinámicas).</w:t>
      </w:r>
    </w:p>
    <w:p w14:paraId="57E0EAEA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H. Módulo de Trazabilidad de Usuario</w:t>
      </w:r>
    </w:p>
    <w:p w14:paraId="6AA0F9E2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Registro de auditoría y seguimiento de las acciones realizadas por los usuarios en la plataforma. </w:t>
      </w:r>
    </w:p>
    <w:p w14:paraId="3C9F3C00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43CDB13A" w14:textId="77777777" w:rsidR="00691690" w:rsidRPr="00691690" w:rsidRDefault="00691690" w:rsidP="00691690">
      <w:pPr>
        <w:numPr>
          <w:ilvl w:val="1"/>
          <w:numId w:val="14"/>
        </w:numPr>
        <w:rPr>
          <w:lang w:val="es-VE"/>
        </w:rPr>
      </w:pPr>
      <w:r w:rsidRPr="00691690">
        <w:rPr>
          <w:lang w:val="es-VE"/>
        </w:rPr>
        <w:t>Filtros por rango de fechas (</w:t>
      </w:r>
      <w:r w:rsidRPr="00691690">
        <w:rPr>
          <w:i/>
          <w:iCs/>
          <w:lang w:val="es-VE"/>
        </w:rPr>
        <w:t>Fecha Desde</w:t>
      </w:r>
      <w:r w:rsidRPr="00691690">
        <w:rPr>
          <w:lang w:val="es-VE"/>
        </w:rPr>
        <w:t xml:space="preserve">, </w:t>
      </w:r>
      <w:r w:rsidRPr="00691690">
        <w:rPr>
          <w:i/>
          <w:iCs/>
          <w:lang w:val="es-VE"/>
        </w:rPr>
        <w:t>Fecha Hasta</w:t>
      </w:r>
      <w:r w:rsidRPr="00691690">
        <w:rPr>
          <w:lang w:val="es-VE"/>
        </w:rPr>
        <w:t xml:space="preserve">), módulo, usuario y dirección IP. </w:t>
      </w:r>
    </w:p>
    <w:p w14:paraId="4514E71F" w14:textId="77777777" w:rsidR="00691690" w:rsidRPr="00691690" w:rsidRDefault="00691690" w:rsidP="00691690">
      <w:pPr>
        <w:numPr>
          <w:ilvl w:val="1"/>
          <w:numId w:val="14"/>
        </w:numPr>
        <w:rPr>
          <w:lang w:val="es-VE"/>
        </w:rPr>
      </w:pPr>
      <w:r w:rsidRPr="00691690">
        <w:rPr>
          <w:lang w:val="es-VE"/>
        </w:rPr>
        <w:t xml:space="preserve">Botón </w:t>
      </w:r>
      <w:r w:rsidRPr="00691690">
        <w:rPr>
          <w:b/>
          <w:bCs/>
          <w:lang w:val="es-VE"/>
        </w:rPr>
        <w:t>Buscar</w:t>
      </w:r>
      <w:r w:rsidRPr="00691690">
        <w:rPr>
          <w:lang w:val="es-VE"/>
        </w:rPr>
        <w:t xml:space="preserve"> y tabla detallada con columnas: Trazabilidad, Fecha de Registro, Evento, Usuario, Dirección IP y Transacción de Datos. </w:t>
      </w:r>
    </w:p>
    <w:p w14:paraId="4DF35D10" w14:textId="77777777" w:rsidR="00691690" w:rsidRPr="00691690" w:rsidRDefault="00691690" w:rsidP="00691690">
      <w:pPr>
        <w:numPr>
          <w:ilvl w:val="0"/>
          <w:numId w:val="14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100% Realizado</w:t>
      </w:r>
      <w:r w:rsidRPr="00691690">
        <w:rPr>
          <w:lang w:val="es-VE"/>
        </w:rPr>
        <w:t xml:space="preserve"> (Registros de bitácora activos y funcionales).</w:t>
      </w:r>
    </w:p>
    <w:p w14:paraId="0C460FA0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I. Módulo de Archivos Cargados / Procesados</w:t>
      </w:r>
    </w:p>
    <w:p w14:paraId="76D2144F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Descripción:</w:t>
      </w:r>
      <w:r w:rsidRPr="00691690">
        <w:rPr>
          <w:lang w:val="es-VE"/>
        </w:rPr>
        <w:t xml:space="preserve"> Interfaz para la importación, validación y control de archivos masivos o lotes de datos.</w:t>
      </w:r>
    </w:p>
    <w:p w14:paraId="74621AD3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Opciones de la Pantalla:</w:t>
      </w:r>
    </w:p>
    <w:p w14:paraId="72AC01DE" w14:textId="77777777" w:rsidR="00691690" w:rsidRPr="00691690" w:rsidRDefault="00691690" w:rsidP="00691690">
      <w:pPr>
        <w:numPr>
          <w:ilvl w:val="1"/>
          <w:numId w:val="15"/>
        </w:numPr>
        <w:rPr>
          <w:lang w:val="es-VE"/>
        </w:rPr>
      </w:pPr>
      <w:r w:rsidRPr="00691690">
        <w:rPr>
          <w:lang w:val="es-VE"/>
        </w:rPr>
        <w:t>Filtro por cédula/código y botón de búsqueda.</w:t>
      </w:r>
    </w:p>
    <w:p w14:paraId="4BD08D2C" w14:textId="77777777" w:rsidR="00691690" w:rsidRPr="00691690" w:rsidRDefault="00691690" w:rsidP="00691690">
      <w:pPr>
        <w:numPr>
          <w:ilvl w:val="1"/>
          <w:numId w:val="15"/>
        </w:numPr>
        <w:rPr>
          <w:lang w:val="es-VE"/>
        </w:rPr>
      </w:pPr>
      <w:r w:rsidRPr="00691690">
        <w:rPr>
          <w:lang w:val="es-VE"/>
        </w:rPr>
        <w:t>Tabla de visualización de registros cargados (Universidad/Institución, Cédula Titular, Apellidos, Nombres, Parentesco, Sexo, Fecha de Nacimiento, Edad, Teléfono, Correo, Cargo, etc.).</w:t>
      </w:r>
    </w:p>
    <w:p w14:paraId="1AC49DA3" w14:textId="77777777" w:rsidR="00691690" w:rsidRPr="00691690" w:rsidRDefault="00691690" w:rsidP="00691690">
      <w:pPr>
        <w:numPr>
          <w:ilvl w:val="0"/>
          <w:numId w:val="15"/>
        </w:numPr>
        <w:rPr>
          <w:lang w:val="es-VE"/>
        </w:rPr>
      </w:pPr>
      <w:r w:rsidRPr="00691690">
        <w:rPr>
          <w:b/>
          <w:bCs/>
          <w:lang w:val="es-VE"/>
        </w:rPr>
        <w:t>Estado de Avance:</w:t>
      </w:r>
      <w:r w:rsidRPr="00691690">
        <w:rPr>
          <w:lang w:val="es-VE"/>
        </w:rPr>
        <w:t xml:space="preserve"> </w:t>
      </w:r>
      <w:r w:rsidRPr="00691690">
        <w:rPr>
          <w:b/>
          <w:bCs/>
          <w:lang w:val="es-VE"/>
        </w:rPr>
        <w:t>50% Realizado</w:t>
      </w:r>
      <w:r w:rsidRPr="00691690">
        <w:rPr>
          <w:lang w:val="es-VE"/>
        </w:rPr>
        <w:t xml:space="preserve"> (Interfaz visual disponible, pendiente de consolidación de carga de datos masivos en los registros mostrados).</w:t>
      </w:r>
    </w:p>
    <w:p w14:paraId="03E04917" w14:textId="77777777" w:rsidR="00691690" w:rsidRPr="00691690" w:rsidRDefault="00691690" w:rsidP="00691690">
      <w:pPr>
        <w:rPr>
          <w:b/>
          <w:bCs/>
          <w:lang w:val="es-VE"/>
        </w:rPr>
      </w:pPr>
      <w:r w:rsidRPr="00691690">
        <w:rPr>
          <w:b/>
          <w:bCs/>
          <w:lang w:val="es-VE"/>
        </w:rPr>
        <w:t>3. Conclusiones y Recomendaciones</w:t>
      </w:r>
    </w:p>
    <w:p w14:paraId="4E60A6C9" w14:textId="77777777" w:rsidR="00691690" w:rsidRPr="00691690" w:rsidRDefault="00691690" w:rsidP="00691690">
      <w:pPr>
        <w:numPr>
          <w:ilvl w:val="0"/>
          <w:numId w:val="16"/>
        </w:numPr>
        <w:rPr>
          <w:lang w:val="es-VE"/>
        </w:rPr>
      </w:pPr>
      <w:r w:rsidRPr="00691690">
        <w:rPr>
          <w:b/>
          <w:bCs/>
          <w:lang w:val="es-VE"/>
        </w:rPr>
        <w:t>Fortalezas:</w:t>
      </w:r>
      <w:r w:rsidRPr="00691690">
        <w:rPr>
          <w:lang w:val="es-VE"/>
        </w:rPr>
        <w:t xml:space="preserve"> Los módulos </w:t>
      </w:r>
      <w:proofErr w:type="spellStart"/>
      <w:r w:rsidRPr="00691690">
        <w:rPr>
          <w:lang w:val="es-VE"/>
        </w:rPr>
        <w:t>core</w:t>
      </w:r>
      <w:proofErr w:type="spellEnd"/>
      <w:r w:rsidRPr="00691690">
        <w:rPr>
          <w:lang w:val="es-VE"/>
        </w:rPr>
        <w:t xml:space="preserve"> del sistema (Autenticación, Gestión de Usuarios, Médicos, Horarios, Parentescos y Trazabilidad) se encuentran en un estado maduro y operativo.</w:t>
      </w:r>
    </w:p>
    <w:p w14:paraId="6CEB4608" w14:textId="77777777" w:rsidR="00691690" w:rsidRPr="00691690" w:rsidRDefault="00691690" w:rsidP="00691690">
      <w:pPr>
        <w:numPr>
          <w:ilvl w:val="0"/>
          <w:numId w:val="16"/>
        </w:numPr>
        <w:rPr>
          <w:lang w:val="es-VE"/>
        </w:rPr>
      </w:pPr>
      <w:r w:rsidRPr="00691690">
        <w:rPr>
          <w:b/>
          <w:bCs/>
          <w:lang w:val="es-VE"/>
        </w:rPr>
        <w:t>Áreas de Atención Prioritaria:</w:t>
      </w:r>
    </w:p>
    <w:p w14:paraId="18EA9905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Conectar los contadores de la sección de </w:t>
      </w:r>
      <w:r w:rsidRPr="00691690">
        <w:rPr>
          <w:b/>
          <w:bCs/>
          <w:lang w:val="es-VE"/>
        </w:rPr>
        <w:t>Estadísticas Básicas</w:t>
      </w:r>
      <w:r w:rsidRPr="00691690">
        <w:rPr>
          <w:lang w:val="es-VE"/>
        </w:rPr>
        <w:t xml:space="preserve"> para que reflejen datos reales en tiempo real.</w:t>
      </w:r>
    </w:p>
    <w:p w14:paraId="7AFD0EE2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Finalizar la carga y validación de los datos masivos en el módulo de </w:t>
      </w:r>
      <w:r w:rsidRPr="00691690">
        <w:rPr>
          <w:b/>
          <w:bCs/>
          <w:lang w:val="es-VE"/>
        </w:rPr>
        <w:t>Archivos Cargados</w:t>
      </w:r>
      <w:r w:rsidRPr="00691690">
        <w:rPr>
          <w:lang w:val="es-VE"/>
        </w:rPr>
        <w:t>.</w:t>
      </w:r>
    </w:p>
    <w:p w14:paraId="5930EB89" w14:textId="77777777" w:rsidR="00691690" w:rsidRPr="00691690" w:rsidRDefault="00691690" w:rsidP="00691690">
      <w:pPr>
        <w:numPr>
          <w:ilvl w:val="1"/>
          <w:numId w:val="16"/>
        </w:numPr>
        <w:rPr>
          <w:lang w:val="es-VE"/>
        </w:rPr>
      </w:pPr>
      <w:r w:rsidRPr="00691690">
        <w:rPr>
          <w:lang w:val="es-VE"/>
        </w:rPr>
        <w:t xml:space="preserve">Realizar pruebas integrales de flujo en el formulario de </w:t>
      </w:r>
      <w:r w:rsidRPr="00691690">
        <w:rPr>
          <w:b/>
          <w:bCs/>
          <w:lang w:val="es-VE"/>
        </w:rPr>
        <w:t>Nueva Cita</w:t>
      </w:r>
      <w:r w:rsidRPr="00691690">
        <w:rPr>
          <w:lang w:val="es-VE"/>
        </w:rPr>
        <w:t xml:space="preserve"> para garantizar la correcta vinculación entre pacientes, titulares y agendas médicas</w:t>
      </w:r>
    </w:p>
    <w:p w14:paraId="0B98DBEF" w14:textId="44C8D54A" w:rsidR="00691690" w:rsidRDefault="00691690">
      <w:pPr>
        <w:rPr>
          <w:rFonts w:asciiTheme="majorHAnsi" w:eastAsiaTheme="majorEastAsia" w:hAnsiTheme="majorHAnsi" w:cstheme="majorBidi"/>
          <w:b/>
          <w:kern w:val="28"/>
          <w:sz w:val="28"/>
          <w:szCs w:val="56"/>
        </w:rPr>
      </w:pPr>
    </w:p>
    <w:p w14:paraId="0C1C9EF4" w14:textId="77777777" w:rsidR="00691690" w:rsidRDefault="00691690" w:rsidP="00874AA1">
      <w:pPr>
        <w:pStyle w:val="Ttulo"/>
      </w:pPr>
    </w:p>
    <w:p w14:paraId="5321530F" w14:textId="77777777" w:rsidR="00691690" w:rsidRDefault="00691690" w:rsidP="00874AA1">
      <w:pPr>
        <w:pStyle w:val="Ttulo"/>
      </w:pPr>
    </w:p>
    <w:p w14:paraId="6647FD7D" w14:textId="410AB728" w:rsidR="00076856" w:rsidRPr="00874AA1" w:rsidRDefault="003B25C5" w:rsidP="00874AA1">
      <w:pPr>
        <w:pStyle w:val="Ttulo"/>
      </w:pPr>
      <w:r>
        <w:t>Sistema SGP</w:t>
      </w:r>
    </w:p>
    <w:p w14:paraId="72D47F25" w14:textId="3FD2BE1E" w:rsidR="00076856" w:rsidRPr="00874AA1" w:rsidRDefault="003B25C5" w:rsidP="00874AA1">
      <w:pPr>
        <w:pStyle w:val="Ttulo"/>
      </w:pPr>
      <w:r>
        <w:t>Registrar una Cita</w:t>
      </w:r>
    </w:p>
    <w:p w14:paraId="5D1EAD5E" w14:textId="103D0BFD" w:rsidR="00563FE4" w:rsidRPr="00874AA1" w:rsidRDefault="003B25C5" w:rsidP="00874AA1">
      <w:pPr>
        <w:pStyle w:val="Ttulo1"/>
      </w:pPr>
      <w:r>
        <w:t>Objetivo</w:t>
      </w:r>
    </w:p>
    <w:p w14:paraId="725567EB" w14:textId="33F54DBE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los Módulos mínimos para registrar una cita</w:t>
      </w:r>
    </w:p>
    <w:p w14:paraId="5180A56C" w14:textId="2C657E71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una fecha estimada de entrega para registrar la cita.</w:t>
      </w:r>
    </w:p>
    <w:p w14:paraId="4D4F3506" w14:textId="35688BE3" w:rsidR="00563FE4" w:rsidRPr="00874AA1" w:rsidRDefault="003B25C5" w:rsidP="00874AA1">
      <w:pPr>
        <w:pStyle w:val="Ttulo1"/>
      </w:pPr>
      <w:r>
        <w:t>Módulos Mínimos Necesarios</w:t>
      </w:r>
    </w:p>
    <w:p w14:paraId="72B20D4E" w14:textId="2AB9A20B" w:rsidR="00563FE4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Especialidades, Médicos, Horarios, Usuarios, </w:t>
      </w:r>
    </w:p>
    <w:p w14:paraId="33B55948" w14:textId="3D8FD958" w:rsidR="001E3ADA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Nueva Cita Titular-Beneficiario, Nueva Cita Autorizado, Lista de las Citas, </w:t>
      </w:r>
    </w:p>
    <w:p w14:paraId="47EE3578" w14:textId="7A7572EA" w:rsidR="003B25C5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estándares de aprendizaje y contenido aquí:"/>
          <w:tag w:val="Cree una lista de estándares de aprendizaje y contenido aquí:"/>
          <w:id w:val="1489433127"/>
          <w:placeholder>
            <w:docPart w:val="0647EB09CB6B4921940C25D2EC325F41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estándares de aprendizaje y contenido aquí</w:t>
          </w:r>
        </w:sdtContent>
      </w:sdt>
    </w:p>
    <w:p w14:paraId="66E5937A" w14:textId="77777777" w:rsidR="00903897" w:rsidRDefault="00903897" w:rsidP="00874AA1">
      <w:pPr>
        <w:pStyle w:val="Ttulo1"/>
      </w:pPr>
    </w:p>
    <w:p w14:paraId="547B49B1" w14:textId="28552E7F" w:rsidR="00563FE4" w:rsidRPr="00874AA1" w:rsidRDefault="003B25C5" w:rsidP="00874AA1">
      <w:pPr>
        <w:pStyle w:val="Ttulo1"/>
      </w:pPr>
      <w:r>
        <w:t>Módulos y Porcentaje de Avance</w:t>
      </w:r>
    </w:p>
    <w:p w14:paraId="18C6F314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2049406706"/>
          <w:placeholder>
            <w:docPart w:val="A1035DEC66CD451CBC4815291A1C4D22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23680FB3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516758339"/>
          <w:placeholder>
            <w:docPart w:val="EFD51C52F39B4CE98DB9FA592AB9909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6A2EF9CD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68625387"/>
          <w:placeholder>
            <w:docPart w:val="27A142D864B94794B93AF69C7658CD2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51699632" w14:textId="353B6BB4" w:rsidR="00EA50E3" w:rsidRPr="00874AA1" w:rsidRDefault="00EA50E3" w:rsidP="00EA50E3">
      <w:pPr>
        <w:pStyle w:val="Ttulo1"/>
      </w:pPr>
      <w:r>
        <w:t>Consideraciones</w:t>
      </w:r>
    </w:p>
    <w:p w14:paraId="41FD2A86" w14:textId="6C877D77" w:rsidR="00903897" w:rsidRDefault="00EA50E3" w:rsidP="00EA50E3">
      <w:pPr>
        <w:pStyle w:val="Ttulo1"/>
      </w:pPr>
      <w:r>
        <w:t>. mostrar solo las opciones relacionadas al contexto de la cita</w:t>
      </w:r>
    </w:p>
    <w:p w14:paraId="1470A289" w14:textId="77777777" w:rsidR="00EA50E3" w:rsidRDefault="00EA50E3" w:rsidP="00874AA1">
      <w:pPr>
        <w:pStyle w:val="Ttulo1"/>
      </w:pPr>
    </w:p>
    <w:p w14:paraId="27321B05" w14:textId="23E27708" w:rsidR="00563FE4" w:rsidRPr="00874AA1" w:rsidRDefault="003B25C5" w:rsidP="00874AA1">
      <w:pPr>
        <w:pStyle w:val="Ttulo1"/>
      </w:pPr>
      <w:r>
        <w:t>Procedimientos a Crear</w:t>
      </w:r>
    </w:p>
    <w:p w14:paraId="6B3F6095" w14:textId="77777777" w:rsidR="003B25C5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057471436"/>
          <w:placeholder>
            <w:docPart w:val="A6E1D06F08AF4DBA8C23F9456A3391C9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691D8D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1054388262"/>
          <w:placeholder>
            <w:docPart w:val="A5974C1AC48C44DFBC6E71AEE6FB53C6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509F99F1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966205133"/>
          <w:placeholder>
            <w:docPart w:val="19EB41BDCEBC4231B8372F79FC1EB8BD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4F2A4694" w14:textId="77777777" w:rsidR="00903897" w:rsidRDefault="00903897" w:rsidP="003B25C5">
      <w:pPr>
        <w:pStyle w:val="Ttulo1"/>
      </w:pPr>
    </w:p>
    <w:p w14:paraId="3E8F188A" w14:textId="351DB15F" w:rsidR="003B25C5" w:rsidRDefault="003B25C5" w:rsidP="003B25C5">
      <w:pPr>
        <w:pStyle w:val="Ttulo1"/>
      </w:pPr>
      <w:r>
        <w:t>Respecto a las Estadísticas y Reportes</w:t>
      </w:r>
    </w:p>
    <w:p w14:paraId="1D021600" w14:textId="77777777" w:rsidR="003B25C5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396096197"/>
          <w:placeholder>
            <w:docPart w:val="BA8FF55D74B1411DB6832F85EC692AB7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2C4D7B" w14:textId="77777777" w:rsidR="003B25C5" w:rsidRDefault="003B25C5" w:rsidP="003B25C5">
      <w:pPr>
        <w:pStyle w:val="Listaconvietas"/>
        <w:numPr>
          <w:ilvl w:val="0"/>
          <w:numId w:val="0"/>
        </w:numPr>
        <w:ind w:left="720" w:hanging="360"/>
      </w:pPr>
    </w:p>
    <w:p w14:paraId="6FFF2CD1" w14:textId="6F2EC13D" w:rsidR="003B25C5" w:rsidRDefault="003B25C5" w:rsidP="003B25C5">
      <w:pPr>
        <w:pStyle w:val="Ttulo1"/>
      </w:pPr>
      <w:r>
        <w:t>Eventos externos al proyecto</w:t>
      </w:r>
    </w:p>
    <w:p w14:paraId="432375AA" w14:textId="2B673B9F" w:rsidR="003B25C5" w:rsidRDefault="00000000" w:rsidP="003B25C5">
      <w:pPr>
        <w:pStyle w:val="Listaconvietas"/>
        <w:numPr>
          <w:ilvl w:val="0"/>
          <w:numId w:val="5"/>
        </w:numPr>
        <w:rPr>
          <w:lang w:bidi="es-ES"/>
        </w:rPr>
      </w:pPr>
      <w:sdt>
        <w:sdtPr>
          <w:rPr>
            <w:lang w:bidi="es-ES"/>
          </w:rPr>
          <w:alias w:val="Cree una lista de objetivos aquí:"/>
          <w:tag w:val="Cree una lista de objetivos aquí:"/>
          <w:id w:val="-2067025643"/>
          <w:placeholder>
            <w:docPart w:val="21820C9E6B504A098A77017C4112CF0B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09406F17" w14:textId="77777777" w:rsidR="003B25C5" w:rsidRPr="00874AA1" w:rsidRDefault="003B25C5" w:rsidP="003B25C5">
      <w:pPr>
        <w:pStyle w:val="Listaconvietas"/>
        <w:numPr>
          <w:ilvl w:val="0"/>
          <w:numId w:val="0"/>
        </w:numPr>
        <w:ind w:left="720" w:hanging="360"/>
        <w:rPr>
          <w:lang w:bidi="es-ES"/>
        </w:rPr>
      </w:pPr>
    </w:p>
    <w:p w14:paraId="225AB90F" w14:textId="7E10C9BA" w:rsidR="00563FE4" w:rsidRPr="00874AA1" w:rsidRDefault="003B25C5" w:rsidP="00874AA1">
      <w:pPr>
        <w:pStyle w:val="Ttulo1"/>
      </w:pPr>
      <w:r>
        <w:t>Fecha Estimada:</w:t>
      </w:r>
    </w:p>
    <w:p w14:paraId="0D7A3677" w14:textId="0EB4465C" w:rsidR="00563FE4" w:rsidRPr="00874AA1" w:rsidRDefault="003B25C5" w:rsidP="00874AA1">
      <w:r>
        <w:t>La entrega para registras la cita es para el 00/00/2026.</w:t>
      </w:r>
    </w:p>
    <w:p w14:paraId="0458FD42" w14:textId="0BECFA73" w:rsidR="00044941" w:rsidRPr="00874AA1" w:rsidRDefault="00044941" w:rsidP="003B25C5">
      <w:pPr>
        <w:pStyle w:val="Ttulo1"/>
      </w:pPr>
    </w:p>
    <w:sectPr w:rsidR="00044941" w:rsidRPr="00874AA1" w:rsidSect="00DA23E2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C0025" w14:textId="77777777" w:rsidR="00C00876" w:rsidRDefault="00C00876" w:rsidP="00524988">
      <w:pPr>
        <w:spacing w:after="0" w:line="240" w:lineRule="auto"/>
      </w:pPr>
      <w:r>
        <w:separator/>
      </w:r>
    </w:p>
  </w:endnote>
  <w:endnote w:type="continuationSeparator" w:id="0">
    <w:p w14:paraId="54451E37" w14:textId="77777777" w:rsidR="00C00876" w:rsidRDefault="00C00876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8027" w14:textId="77777777" w:rsidR="00C00876" w:rsidRDefault="00C00876" w:rsidP="00524988">
      <w:pPr>
        <w:spacing w:after="0" w:line="240" w:lineRule="auto"/>
      </w:pPr>
      <w:r>
        <w:separator/>
      </w:r>
    </w:p>
  </w:footnote>
  <w:footnote w:type="continuationSeparator" w:id="0">
    <w:p w14:paraId="120EFED5" w14:textId="77777777" w:rsidR="00C00876" w:rsidRDefault="00C00876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263E9"/>
    <w:multiLevelType w:val="multilevel"/>
    <w:tmpl w:val="459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57C7"/>
    <w:multiLevelType w:val="multilevel"/>
    <w:tmpl w:val="668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372"/>
    <w:multiLevelType w:val="multilevel"/>
    <w:tmpl w:val="CD3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01CA"/>
    <w:multiLevelType w:val="multilevel"/>
    <w:tmpl w:val="8A4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066F7"/>
    <w:multiLevelType w:val="multilevel"/>
    <w:tmpl w:val="E11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01474"/>
    <w:multiLevelType w:val="multilevel"/>
    <w:tmpl w:val="9DC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87C46"/>
    <w:multiLevelType w:val="multilevel"/>
    <w:tmpl w:val="BEC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C69CF"/>
    <w:multiLevelType w:val="multilevel"/>
    <w:tmpl w:val="D0B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C16FB"/>
    <w:multiLevelType w:val="multilevel"/>
    <w:tmpl w:val="895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6484"/>
    <w:multiLevelType w:val="multilevel"/>
    <w:tmpl w:val="F21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75B90"/>
    <w:multiLevelType w:val="multilevel"/>
    <w:tmpl w:val="F0F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F096D"/>
    <w:multiLevelType w:val="multilevel"/>
    <w:tmpl w:val="A81C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F4BDC"/>
    <w:multiLevelType w:val="multilevel"/>
    <w:tmpl w:val="032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5151"/>
    <w:multiLevelType w:val="multilevel"/>
    <w:tmpl w:val="D02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958AC"/>
    <w:multiLevelType w:val="multilevel"/>
    <w:tmpl w:val="2D9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62445"/>
    <w:multiLevelType w:val="multilevel"/>
    <w:tmpl w:val="5E2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30C61"/>
    <w:multiLevelType w:val="multilevel"/>
    <w:tmpl w:val="330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DD2"/>
    <w:multiLevelType w:val="multilevel"/>
    <w:tmpl w:val="27E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F4F09"/>
    <w:multiLevelType w:val="multilevel"/>
    <w:tmpl w:val="917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97A64"/>
    <w:multiLevelType w:val="hybridMultilevel"/>
    <w:tmpl w:val="3956FEB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A3EA7"/>
    <w:multiLevelType w:val="multilevel"/>
    <w:tmpl w:val="BE0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818CE"/>
    <w:multiLevelType w:val="multilevel"/>
    <w:tmpl w:val="A22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16CDD"/>
    <w:multiLevelType w:val="multilevel"/>
    <w:tmpl w:val="624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E25D1"/>
    <w:multiLevelType w:val="multilevel"/>
    <w:tmpl w:val="0B4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86024">
    <w:abstractNumId w:val="27"/>
  </w:num>
  <w:num w:numId="2" w16cid:durableId="1082333729">
    <w:abstractNumId w:val="15"/>
  </w:num>
  <w:num w:numId="3" w16cid:durableId="927420803">
    <w:abstractNumId w:val="7"/>
  </w:num>
  <w:num w:numId="4" w16cid:durableId="667489332">
    <w:abstractNumId w:val="0"/>
  </w:num>
  <w:num w:numId="5" w16cid:durableId="881019934">
    <w:abstractNumId w:val="22"/>
  </w:num>
  <w:num w:numId="6" w16cid:durableId="1125122812">
    <w:abstractNumId w:val="24"/>
  </w:num>
  <w:num w:numId="7" w16cid:durableId="1214197627">
    <w:abstractNumId w:val="14"/>
  </w:num>
  <w:num w:numId="8" w16cid:durableId="1654597242">
    <w:abstractNumId w:val="10"/>
  </w:num>
  <w:num w:numId="9" w16cid:durableId="245959645">
    <w:abstractNumId w:val="19"/>
  </w:num>
  <w:num w:numId="10" w16cid:durableId="318076361">
    <w:abstractNumId w:val="16"/>
  </w:num>
  <w:num w:numId="11" w16cid:durableId="1027291130">
    <w:abstractNumId w:val="26"/>
  </w:num>
  <w:num w:numId="12" w16cid:durableId="1664895683">
    <w:abstractNumId w:val="9"/>
  </w:num>
  <w:num w:numId="13" w16cid:durableId="1871382112">
    <w:abstractNumId w:val="25"/>
  </w:num>
  <w:num w:numId="14" w16cid:durableId="1541749180">
    <w:abstractNumId w:val="12"/>
  </w:num>
  <w:num w:numId="15" w16cid:durableId="1619948375">
    <w:abstractNumId w:val="5"/>
  </w:num>
  <w:num w:numId="16" w16cid:durableId="232199104">
    <w:abstractNumId w:val="13"/>
  </w:num>
  <w:num w:numId="17" w16cid:durableId="889615825">
    <w:abstractNumId w:val="23"/>
  </w:num>
  <w:num w:numId="18" w16cid:durableId="1206525578">
    <w:abstractNumId w:val="6"/>
  </w:num>
  <w:num w:numId="19" w16cid:durableId="386998291">
    <w:abstractNumId w:val="18"/>
  </w:num>
  <w:num w:numId="20" w16cid:durableId="1580750013">
    <w:abstractNumId w:val="8"/>
  </w:num>
  <w:num w:numId="21" w16cid:durableId="537352079">
    <w:abstractNumId w:val="3"/>
  </w:num>
  <w:num w:numId="22" w16cid:durableId="2001152849">
    <w:abstractNumId w:val="20"/>
  </w:num>
  <w:num w:numId="23" w16cid:durableId="1640458624">
    <w:abstractNumId w:val="1"/>
  </w:num>
  <w:num w:numId="24" w16cid:durableId="293145298">
    <w:abstractNumId w:val="2"/>
  </w:num>
  <w:num w:numId="25" w16cid:durableId="1713650255">
    <w:abstractNumId w:val="21"/>
  </w:num>
  <w:num w:numId="26" w16cid:durableId="1741244158">
    <w:abstractNumId w:val="4"/>
  </w:num>
  <w:num w:numId="27" w16cid:durableId="1004288282">
    <w:abstractNumId w:val="11"/>
  </w:num>
  <w:num w:numId="28" w16cid:durableId="18320659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5"/>
    <w:rsid w:val="00044941"/>
    <w:rsid w:val="00044ED9"/>
    <w:rsid w:val="00076856"/>
    <w:rsid w:val="00097C80"/>
    <w:rsid w:val="00151A42"/>
    <w:rsid w:val="001D3008"/>
    <w:rsid w:val="001E3ADA"/>
    <w:rsid w:val="002261A4"/>
    <w:rsid w:val="002F1EA7"/>
    <w:rsid w:val="00304DFA"/>
    <w:rsid w:val="003169C1"/>
    <w:rsid w:val="003B25C5"/>
    <w:rsid w:val="00432A3E"/>
    <w:rsid w:val="00481FAD"/>
    <w:rsid w:val="00483FFD"/>
    <w:rsid w:val="004C38B2"/>
    <w:rsid w:val="005244D5"/>
    <w:rsid w:val="00524988"/>
    <w:rsid w:val="00563FE4"/>
    <w:rsid w:val="005733DE"/>
    <w:rsid w:val="00575138"/>
    <w:rsid w:val="00575C9D"/>
    <w:rsid w:val="005854E9"/>
    <w:rsid w:val="00635D86"/>
    <w:rsid w:val="00646886"/>
    <w:rsid w:val="00691690"/>
    <w:rsid w:val="007815A3"/>
    <w:rsid w:val="00783197"/>
    <w:rsid w:val="00874AA1"/>
    <w:rsid w:val="008D6DCB"/>
    <w:rsid w:val="00903897"/>
    <w:rsid w:val="009C7B5C"/>
    <w:rsid w:val="00A16618"/>
    <w:rsid w:val="00A774AA"/>
    <w:rsid w:val="00AF63DC"/>
    <w:rsid w:val="00BD6404"/>
    <w:rsid w:val="00C00876"/>
    <w:rsid w:val="00D02347"/>
    <w:rsid w:val="00DA23E2"/>
    <w:rsid w:val="00EA50E3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8457F"/>
  <w15:chartTrackingRefBased/>
  <w15:docId w15:val="{F3DFA01F-DDAA-4260-A583-0EC203DB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Ttulo1">
    <w:name w:val="heading 1"/>
    <w:basedOn w:val="Normal"/>
    <w:link w:val="Ttulo1C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tulo">
    <w:name w:val="Title"/>
    <w:basedOn w:val="Normal"/>
    <w:next w:val="Normal"/>
    <w:link w:val="TtuloC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6916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quino\AppData\Roaming\Microsoft\Templates\Aprendizaje%20basado%20en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47EB09CB6B4921940C25D2EC32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EFE92-8D48-4E3D-832A-0D87617555DB}"/>
      </w:docPartPr>
      <w:docPartBody>
        <w:p w:rsidR="00536449" w:rsidRDefault="00000000">
          <w:pPr>
            <w:pStyle w:val="0647EB09CB6B4921940C25D2EC325F41"/>
          </w:pPr>
          <w:r w:rsidRPr="00874AA1">
            <w:rPr>
              <w:lang w:bidi="es-ES"/>
            </w:rPr>
            <w:t>Crear una lista de estándares de aprendizaje y contenido aquí</w:t>
          </w:r>
        </w:p>
      </w:docPartBody>
    </w:docPart>
    <w:docPart>
      <w:docPartPr>
        <w:name w:val="A1035DEC66CD451CBC4815291A1C4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B1DC9-A7F4-4278-ADB6-B553500EB51E}"/>
      </w:docPartPr>
      <w:docPartBody>
        <w:p w:rsidR="00536449" w:rsidRDefault="00000000">
          <w:pPr>
            <w:pStyle w:val="A1035DEC66CD451CBC4815291A1C4D22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EFD51C52F39B4CE98DB9FA592AB99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55BF5-AF60-45D6-A7BC-371580BF861D}"/>
      </w:docPartPr>
      <w:docPartBody>
        <w:p w:rsidR="00536449" w:rsidRDefault="00000000">
          <w:pPr>
            <w:pStyle w:val="EFD51C52F39B4CE98DB9FA592AB9909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7A142D864B94794B93AF69C7658C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9278B-5CA4-46C8-8B6D-6E039F36937F}"/>
      </w:docPartPr>
      <w:docPartBody>
        <w:p w:rsidR="00536449" w:rsidRDefault="00000000">
          <w:pPr>
            <w:pStyle w:val="27A142D864B94794B93AF69C7658CD2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6E1D06F08AF4DBA8C23F9456A339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DA7E3-5324-4096-9040-8F4CC8D3C3CE}"/>
      </w:docPartPr>
      <w:docPartBody>
        <w:p w:rsidR="00536449" w:rsidRDefault="006A237D" w:rsidP="006A237D">
          <w:pPr>
            <w:pStyle w:val="A6E1D06F08AF4DBA8C23F9456A3391C9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5974C1AC48C44DFBC6E71AEE6FB5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DDAE5-D2DB-4472-BC3B-021523285A9E}"/>
      </w:docPartPr>
      <w:docPartBody>
        <w:p w:rsidR="00536449" w:rsidRDefault="006A237D" w:rsidP="006A237D">
          <w:pPr>
            <w:pStyle w:val="A5974C1AC48C44DFBC6E71AEE6FB53C6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19EB41BDCEBC4231B8372F79FC1EB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0E027-2674-49A1-BB04-C943314E30C3}"/>
      </w:docPartPr>
      <w:docPartBody>
        <w:p w:rsidR="00536449" w:rsidRDefault="006A237D" w:rsidP="006A237D">
          <w:pPr>
            <w:pStyle w:val="19EB41BDCEBC4231B8372F79FC1EB8BD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BA8FF55D74B1411DB6832F85EC692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2E33F-5E84-4356-82A5-85A7B93C5E18}"/>
      </w:docPartPr>
      <w:docPartBody>
        <w:p w:rsidR="00536449" w:rsidRDefault="006A237D" w:rsidP="006A237D">
          <w:pPr>
            <w:pStyle w:val="BA8FF55D74B1411DB6832F85EC692AB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1820C9E6B504A098A77017C4112C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29615-6BF8-44B9-B59F-1ECCB616CDBD}"/>
      </w:docPartPr>
      <w:docPartBody>
        <w:p w:rsidR="00536449" w:rsidRDefault="006A237D" w:rsidP="006A237D">
          <w:pPr>
            <w:pStyle w:val="21820C9E6B504A098A77017C4112CF0B"/>
          </w:pPr>
          <w:r w:rsidRPr="00874AA1">
            <w:rPr>
              <w:lang w:bidi="es-ES"/>
            </w:rPr>
            <w:t>Crear una lista de objetivos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7D"/>
    <w:rsid w:val="002A70CB"/>
    <w:rsid w:val="00304DFA"/>
    <w:rsid w:val="00536449"/>
    <w:rsid w:val="005E5D3A"/>
    <w:rsid w:val="006A237D"/>
    <w:rsid w:val="00790949"/>
    <w:rsid w:val="008D6DCB"/>
    <w:rsid w:val="00BD6404"/>
    <w:rsid w:val="00D02347"/>
    <w:rsid w:val="00F1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647EB09CB6B4921940C25D2EC325F41">
    <w:name w:val="0647EB09CB6B4921940C25D2EC325F41"/>
  </w:style>
  <w:style w:type="paragraph" w:customStyle="1" w:styleId="A1035DEC66CD451CBC4815291A1C4D22">
    <w:name w:val="A1035DEC66CD451CBC4815291A1C4D22"/>
  </w:style>
  <w:style w:type="paragraph" w:customStyle="1" w:styleId="EFD51C52F39B4CE98DB9FA592AB99097">
    <w:name w:val="EFD51C52F39B4CE98DB9FA592AB99097"/>
  </w:style>
  <w:style w:type="paragraph" w:customStyle="1" w:styleId="27A142D864B94794B93AF69C7658CD27">
    <w:name w:val="27A142D864B94794B93AF69C7658CD27"/>
  </w:style>
  <w:style w:type="paragraph" w:customStyle="1" w:styleId="A6E1D06F08AF4DBA8C23F9456A3391C9">
    <w:name w:val="A6E1D06F08AF4DBA8C23F9456A3391C9"/>
    <w:rsid w:val="006A237D"/>
  </w:style>
  <w:style w:type="paragraph" w:customStyle="1" w:styleId="A5974C1AC48C44DFBC6E71AEE6FB53C6">
    <w:name w:val="A5974C1AC48C44DFBC6E71AEE6FB53C6"/>
    <w:rsid w:val="006A237D"/>
  </w:style>
  <w:style w:type="paragraph" w:customStyle="1" w:styleId="19EB41BDCEBC4231B8372F79FC1EB8BD">
    <w:name w:val="19EB41BDCEBC4231B8372F79FC1EB8BD"/>
    <w:rsid w:val="006A237D"/>
  </w:style>
  <w:style w:type="paragraph" w:customStyle="1" w:styleId="BA8FF55D74B1411DB6832F85EC692AB7">
    <w:name w:val="BA8FF55D74B1411DB6832F85EC692AB7"/>
    <w:rsid w:val="006A237D"/>
  </w:style>
  <w:style w:type="paragraph" w:customStyle="1" w:styleId="21820C9E6B504A098A77017C4112CF0B">
    <w:name w:val="21820C9E6B504A098A77017C4112CF0B"/>
    <w:rsid w:val="006A23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Aprendizaje basado en proyectos.dotx</Template>
  <TotalTime>0</TotalTime>
  <Pages>9</Pages>
  <Words>2078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jaquino</dc:creator>
  <cp:keywords/>
  <dc:description/>
  <cp:lastModifiedBy>jaquino</cp:lastModifiedBy>
  <cp:revision>3</cp:revision>
  <dcterms:created xsi:type="dcterms:W3CDTF">2026-10-14T19:51:00Z</dcterms:created>
  <dcterms:modified xsi:type="dcterms:W3CDTF">2026-10-14T19:51:00Z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